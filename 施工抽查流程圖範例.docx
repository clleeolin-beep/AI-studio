
<file path=[Content_Types].xml><?xml version="1.0" encoding="utf-8"?>
<Types xmlns="http://schemas.openxmlformats.org/package/2006/content-types">
  <Default Extension="bin" ContentType="application/vnd.ms-word.attachedToolbars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126"/>
      </w:tblGrid>
      <w:tr w:rsidR="007D539E" w14:paraId="3A4A3EAE" w14:textId="77777777" w:rsidTr="007D539E">
        <w:tc>
          <w:tcPr>
            <w:tcW w:w="9118" w:type="dxa"/>
          </w:tcPr>
          <w:p w14:paraId="6FEEE168" w14:textId="5BF8EE17" w:rsidR="007D539E" w:rsidRDefault="009805C9" w:rsidP="007D539E"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77D2D260" wp14:editId="6272DEA4">
                  <wp:extent cx="5652000" cy="8278182"/>
                  <wp:effectExtent l="0" t="0" r="6350" b="889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000" cy="8278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9E" w14:paraId="12EDA85E" w14:textId="77777777" w:rsidTr="007D539E">
        <w:tc>
          <w:tcPr>
            <w:tcW w:w="9118" w:type="dxa"/>
          </w:tcPr>
          <w:p w14:paraId="4D536244" w14:textId="643BBA9C" w:rsidR="007D539E" w:rsidRDefault="007D539E" w:rsidP="00787101">
            <w:pPr>
              <w:pStyle w:val="Wd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>7-</w:t>
            </w:r>
            <w:r>
              <w:fldChar w:fldCharType="begin"/>
            </w:r>
            <w:r>
              <w:instrText xml:space="preserve"> PAGE 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9805C9">
              <w:rPr>
                <w:rFonts w:hint="eastAsia"/>
              </w:rPr>
              <w:t>混凝土工程</w:t>
            </w:r>
            <w:r>
              <w:rPr>
                <w:rFonts w:hint="eastAsia"/>
              </w:rPr>
              <w:t>施工抽查流程圖</w:t>
            </w:r>
          </w:p>
        </w:tc>
      </w:tr>
    </w:tbl>
    <w:p w14:paraId="6328345F" w14:textId="77777777" w:rsidR="00C130EB" w:rsidRPr="007D539E" w:rsidRDefault="00C130EB" w:rsidP="007D539E"/>
    <w:sectPr w:rsidR="00C130EB" w:rsidRPr="007D539E" w:rsidSect="007F27DB">
      <w:headerReference w:type="even" r:id="rId11"/>
      <w:headerReference w:type="default" r:id="rId12"/>
      <w:footerReference w:type="even" r:id="rId13"/>
      <w:footerReference w:type="default" r:id="rId14"/>
      <w:pgSz w:w="11907" w:h="16839" w:code="9"/>
      <w:pgMar w:top="1418" w:right="1361" w:bottom="1361" w:left="1418" w:header="454" w:footer="851" w:gutter="0"/>
      <w:pgNumType w:chapStyle="1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</wne:acdManifest>
    <wne:toolbarData r:id="rId1"/>
  </wne:toolbars>
  <wne:acds>
    <wne:acd wne:argValue="AgBXABZXDVQ=" wne:acdName="acd0" wne:fciIndexBasedOn="0065"/>
    <wne:acd wne:argValue="AgBXACAA4Ho=" wne:acdName="acd1" wne:fciIndexBasedOn="0065"/>
    <wne:acd wne:argValue="AgBXACAAIADAew==" wne:acdName="acd2" wne:fciIndexBasedOn="0065"/>
    <wne:acd wne:argValue="AgBXAABO" wne:acdName="acd3" wne:fciIndexBasedOn="0065"/>
    <wne:acd wne:argValue="AgBXAABOh2U=" wne:acdName="acd4" wne:fciIndexBasedOn="0065"/>
    <wne:acd wne:argValue="AgBXACgAAE4J/w==" wne:acdName="acd5" wne:fciIndexBasedOn="0065"/>
    <wne:acd wne:argValue="AgBXAAj/AE4J/4dl" wne:acdName="acd6" wne:fciIndexBasedOn="0065"/>
    <wne:acd wne:argValue="AgBXACAAMQA=" wne:acdName="acd7" wne:fciIndexBasedOn="0065"/>
    <wne:acd wne:argValue="AgBXACAAIAAxAIdl" wne:acdName="acd8" wne:fciIndexBasedOn="0065"/>
    <wne:acd wne:argValue="AgBXACAAaIgNVA==" wne:acdName="acd9" wne:fciIndexBasedOn="0065"/>
    <wne:acd wne:argValue="AgBXACAAwHuHZQ==" wne:acdName="acd10" wne:fciIndexBasedOn="0065"/>
    <wne:acd wne:argValue="AgBXACgAMQApAA==" wne:acdName="acd11" wne:fciIndexBasedOn="0065"/>
    <wne:acd wne:argValue="AgBXAAj/MQAJ/4dl" wne:acdName="acd12" wne:fciIndexBasedOn="0065"/>
    <wne:acd wne:argValue="AQAAAAAA" wne:acdName="acd13" wne:fciIndexBasedOn="0065"/>
    <wne:acd wne:argValue="AgBXAGiIh2U=" wne:acdName="acd1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57FF" w14:textId="77777777" w:rsidR="00642993" w:rsidRDefault="00642993">
      <w:r>
        <w:separator/>
      </w:r>
    </w:p>
    <w:p w14:paraId="2788B5F8" w14:textId="77777777" w:rsidR="00642993" w:rsidRDefault="00642993"/>
  </w:endnote>
  <w:endnote w:type="continuationSeparator" w:id="0">
    <w:p w14:paraId="67470A39" w14:textId="77777777" w:rsidR="00642993" w:rsidRDefault="00642993">
      <w:r>
        <w:continuationSeparator/>
      </w:r>
    </w:p>
    <w:p w14:paraId="2B602B43" w14:textId="77777777" w:rsidR="00642993" w:rsidRDefault="006429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Bold r:id="rId1" w:subsetted="1" w:fontKey="{FDB98C62-DDAA-4C1E-8F4D-ED88007AC060}"/>
  </w:font>
  <w:font w:name="華康細圓體">
    <w:panose1 w:val="020F0309000000000000"/>
    <w:charset w:val="88"/>
    <w:family w:val="modern"/>
    <w:pitch w:val="fixed"/>
    <w:sig w:usb0="80000001" w:usb1="28091800" w:usb2="00000016" w:usb3="00000000" w:csb0="00100000" w:csb1="00000000"/>
    <w:embedRegular r:id="rId2" w:subsetted="1" w:fontKey="{0561DC58-EC8B-4184-9302-A45C0B25CB88}"/>
    <w:embedBold r:id="rId3" w:subsetted="1" w:fontKey="{4BE371B4-2072-44ED-A2D6-66F1C3B3FD0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altName w:val="微軟正黑體"/>
    <w:panose1 w:val="020B0509000000000000"/>
    <w:charset w:val="88"/>
    <w:family w:val="modern"/>
    <w:pitch w:val="fixed"/>
    <w:sig w:usb0="800002E3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B3A9" w14:textId="77777777" w:rsidR="00C0211A" w:rsidRPr="00AB5069" w:rsidRDefault="00C0211A" w:rsidP="004A6337">
    <w:pPr>
      <w:jc w:val="center"/>
      <w:rPr>
        <w:rStyle w:val="aa"/>
      </w:rPr>
    </w:pPr>
    <w:r w:rsidRPr="001026B0">
      <w:rPr>
        <w:noProof/>
      </w:rPr>
      <w:drawing>
        <wp:anchor distT="0" distB="0" distL="114300" distR="114300" simplePos="0" relativeHeight="251865088" behindDoc="1" locked="0" layoutInCell="1" allowOverlap="1" wp14:anchorId="466E4039" wp14:editId="0EA29EC8">
          <wp:simplePos x="0" y="0"/>
          <wp:positionH relativeFrom="column">
            <wp:posOffset>228600</wp:posOffset>
          </wp:positionH>
          <wp:positionV relativeFrom="paragraph">
            <wp:posOffset>-133936</wp:posOffset>
          </wp:positionV>
          <wp:extent cx="972185" cy="215900"/>
          <wp:effectExtent l="0" t="0" r="0" b="0"/>
          <wp:wrapNone/>
          <wp:docPr id="1155696601" name="圖片 1" descr="一張含有 螢幕擷取畫面, 圖形, 琥珀, 柳橙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289705" name="圖片 1" descr="一張含有 螢幕擷取畫面, 圖形, 琥珀, 柳橙 的圖片&#10;&#10;自動產生的描述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52" r="-2536"/>
                  <a:stretch/>
                </pic:blipFill>
                <pic:spPr bwMode="auto">
                  <a:xfrm>
                    <a:off x="0" y="0"/>
                    <a:ext cx="972185" cy="215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026B0">
      <w:rPr>
        <w:noProof/>
      </w:rPr>
      <w:drawing>
        <wp:anchor distT="0" distB="0" distL="114300" distR="114300" simplePos="0" relativeHeight="251864064" behindDoc="1" locked="0" layoutInCell="1" allowOverlap="1" wp14:anchorId="0FB20A7E" wp14:editId="3C494137">
          <wp:simplePos x="0" y="0"/>
          <wp:positionH relativeFrom="margin">
            <wp:posOffset>0</wp:posOffset>
          </wp:positionH>
          <wp:positionV relativeFrom="paragraph">
            <wp:posOffset>-130761</wp:posOffset>
          </wp:positionV>
          <wp:extent cx="216535" cy="215900"/>
          <wp:effectExtent l="0" t="0" r="0" b="0"/>
          <wp:wrapNone/>
          <wp:docPr id="1318695531" name="圖片 1" descr="一張含有 螢幕擷取畫面, 圖形, 琥珀, 柳橙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289705" name="圖片 1" descr="一張含有 螢幕擷取畫面, 圖形, 琥珀, 柳橙 的圖片&#10;&#10;自動產生的描述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93"/>
                  <a:stretch/>
                </pic:blipFill>
                <pic:spPr bwMode="auto">
                  <a:xfrm>
                    <a:off x="0" y="0"/>
                    <a:ext cx="216535" cy="215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8C7901">
      <w:rPr>
        <w:noProof/>
      </w:rPr>
      <mc:AlternateContent>
        <mc:Choice Requires="wps">
          <w:drawing>
            <wp:anchor distT="0" distB="0" distL="114300" distR="114300" simplePos="0" relativeHeight="251863040" behindDoc="1" locked="0" layoutInCell="1" allowOverlap="1" wp14:anchorId="6157B2B8" wp14:editId="7C703194">
              <wp:simplePos x="0" y="0"/>
              <wp:positionH relativeFrom="margin">
                <wp:posOffset>0</wp:posOffset>
              </wp:positionH>
              <wp:positionV relativeFrom="paragraph">
                <wp:posOffset>-153621</wp:posOffset>
              </wp:positionV>
              <wp:extent cx="5759450" cy="0"/>
              <wp:effectExtent l="0" t="0" r="0" b="0"/>
              <wp:wrapNone/>
              <wp:docPr id="2117922372" name="直線接點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45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EA707D" id="直線接點 2" o:spid="_x0000_s1026" style="position:absolute;z-index:-251453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12.1pt" to="453.5pt,-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" strokecolor="black [3200]" strokeweight=".25pt">
              <v:stroke joinstyle="miter"/>
              <w10:wrap anchorx="margin"/>
            </v:line>
          </w:pict>
        </mc:Fallback>
      </mc:AlternateContent>
    </w:r>
    <w:sdt>
      <w:sdtPr>
        <w:id w:val="-890966003"/>
        <w:docPartObj>
          <w:docPartGallery w:val="Page Numbers (Bottom of Page)"/>
          <w:docPartUnique/>
        </w:docPartObj>
      </w:sdtPr>
      <w:sdtEndPr>
        <w:rPr>
          <w:rStyle w:val="aa"/>
        </w:rPr>
      </w:sdtEndPr>
      <w:sdtContent>
        <w:r w:rsidRPr="00AB5069">
          <w:rPr>
            <w:rStyle w:val="aa"/>
          </w:rPr>
          <w:fldChar w:fldCharType="begin"/>
        </w:r>
        <w:r w:rsidRPr="00AB5069">
          <w:rPr>
            <w:rStyle w:val="aa"/>
          </w:rPr>
          <w:instrText>PAGE   \* MERGEFORMAT</w:instrText>
        </w:r>
        <w:r w:rsidRPr="00AB5069">
          <w:rPr>
            <w:rStyle w:val="aa"/>
          </w:rPr>
          <w:fldChar w:fldCharType="separate"/>
        </w:r>
        <w:r w:rsidRPr="00AB5069">
          <w:rPr>
            <w:rStyle w:val="aa"/>
          </w:rPr>
          <w:t>37</w:t>
        </w:r>
        <w:r w:rsidRPr="00AB5069">
          <w:rPr>
            <w:rStyle w:val="aa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F27C" w14:textId="77777777" w:rsidR="00C0211A" w:rsidRPr="00AB5069" w:rsidRDefault="00C0211A" w:rsidP="007D729D">
    <w:pPr>
      <w:jc w:val="center"/>
      <w:rPr>
        <w:rStyle w:val="aa"/>
      </w:rPr>
    </w:pPr>
    <w:r w:rsidRPr="001026B0">
      <w:rPr>
        <w:noProof/>
      </w:rPr>
      <w:drawing>
        <wp:anchor distT="0" distB="0" distL="114300" distR="114300" simplePos="0" relativeHeight="251868160" behindDoc="1" locked="0" layoutInCell="1" allowOverlap="1" wp14:anchorId="5A62768E" wp14:editId="0E6B1B00">
          <wp:simplePos x="0" y="0"/>
          <wp:positionH relativeFrom="column">
            <wp:posOffset>5583477</wp:posOffset>
          </wp:positionH>
          <wp:positionV relativeFrom="paragraph">
            <wp:posOffset>-125730</wp:posOffset>
          </wp:positionV>
          <wp:extent cx="216535" cy="215900"/>
          <wp:effectExtent l="0" t="0" r="0" b="0"/>
          <wp:wrapNone/>
          <wp:docPr id="1388812713" name="圖片 1" descr="一張含有 螢幕擷取畫面, 圖形, 琥珀, 柳橙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289705" name="圖片 1" descr="一張含有 螢幕擷取畫面, 圖形, 琥珀, 柳橙 的圖片&#10;&#10;自動產生的描述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93"/>
                  <a:stretch/>
                </pic:blipFill>
                <pic:spPr bwMode="auto">
                  <a:xfrm>
                    <a:off x="0" y="0"/>
                    <a:ext cx="216535" cy="215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026B0">
      <w:rPr>
        <w:noProof/>
      </w:rPr>
      <w:drawing>
        <wp:anchor distT="0" distB="0" distL="114300" distR="114300" simplePos="0" relativeHeight="251869184" behindDoc="1" locked="0" layoutInCell="1" allowOverlap="1" wp14:anchorId="3DF79AAE" wp14:editId="5EF5CA38">
          <wp:simplePos x="0" y="0"/>
          <wp:positionH relativeFrom="column">
            <wp:posOffset>4593590</wp:posOffset>
          </wp:positionH>
          <wp:positionV relativeFrom="paragraph">
            <wp:posOffset>-128905</wp:posOffset>
          </wp:positionV>
          <wp:extent cx="972185" cy="215900"/>
          <wp:effectExtent l="0" t="0" r="0" b="0"/>
          <wp:wrapNone/>
          <wp:docPr id="1723292368" name="圖片 1" descr="一張含有 螢幕擷取畫面, 圖形, 琥珀, 柳橙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289705" name="圖片 1" descr="一張含有 螢幕擷取畫面, 圖形, 琥珀, 柳橙 的圖片&#10;&#10;自動產生的描述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52" r="-2536"/>
                  <a:stretch/>
                </pic:blipFill>
                <pic:spPr bwMode="auto">
                  <a:xfrm>
                    <a:off x="0" y="0"/>
                    <a:ext cx="972185" cy="215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8C7901">
      <w:rPr>
        <w:noProof/>
      </w:rPr>
      <mc:AlternateContent>
        <mc:Choice Requires="wps">
          <w:drawing>
            <wp:anchor distT="0" distB="0" distL="114300" distR="114300" simplePos="0" relativeHeight="251867136" behindDoc="1" locked="0" layoutInCell="1" allowOverlap="1" wp14:anchorId="165BAB5A" wp14:editId="55C9497A">
              <wp:simplePos x="5419725" y="977265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760000" cy="0"/>
              <wp:effectExtent l="0" t="0" r="0" b="0"/>
              <wp:wrapSquare wrapText="bothSides"/>
              <wp:docPr id="661249856" name="直線接點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FF1F1F" id="直線接點 2" o:spid="_x0000_s1026" style="position:absolute;z-index:-251449344;visibility:visible;mso-wrap-style:square;mso-wrap-distance-left:9pt;mso-wrap-distance-top:0;mso-wrap-distance-right:9pt;mso-wrap-distance-bottom:0;mso-position-horizontal:center;mso-position-horizontal-relative:margin;mso-position-vertical:bottom;mso-position-vertical-relative:margin" from="0,0" to="45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" strokecolor="black [3200]" strokeweight=".25pt">
              <v:stroke joinstyle="miter"/>
              <w10:wrap type="square" anchorx="margin" anchory="margin"/>
            </v:line>
          </w:pict>
        </mc:Fallback>
      </mc:AlternateContent>
    </w:r>
    <w:sdt>
      <w:sdtPr>
        <w:id w:val="878893483"/>
        <w:docPartObj>
          <w:docPartGallery w:val="Page Numbers (Bottom of Page)"/>
          <w:docPartUnique/>
        </w:docPartObj>
      </w:sdtPr>
      <w:sdtEndPr>
        <w:rPr>
          <w:rStyle w:val="aa"/>
        </w:rPr>
      </w:sdtEndPr>
      <w:sdtContent>
        <w:r w:rsidRPr="00AB5069">
          <w:rPr>
            <w:rStyle w:val="aa"/>
          </w:rPr>
          <w:fldChar w:fldCharType="begin"/>
        </w:r>
        <w:r w:rsidRPr="00AB5069">
          <w:rPr>
            <w:rStyle w:val="aa"/>
          </w:rPr>
          <w:instrText>PAGE   \* MERGEFORMAT</w:instrText>
        </w:r>
        <w:r w:rsidRPr="00AB5069">
          <w:rPr>
            <w:rStyle w:val="aa"/>
          </w:rPr>
          <w:fldChar w:fldCharType="separate"/>
        </w:r>
        <w:r w:rsidRPr="00AB5069">
          <w:rPr>
            <w:rStyle w:val="aa"/>
          </w:rPr>
          <w:t>1</w:t>
        </w:r>
        <w:r w:rsidRPr="00AB5069">
          <w:rPr>
            <w:rStyle w:val="a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AB583" w14:textId="77777777" w:rsidR="00642993" w:rsidRDefault="00642993">
      <w:r>
        <w:separator/>
      </w:r>
    </w:p>
    <w:p w14:paraId="0F62304B" w14:textId="77777777" w:rsidR="00642993" w:rsidRDefault="00642993"/>
  </w:footnote>
  <w:footnote w:type="continuationSeparator" w:id="0">
    <w:p w14:paraId="641632F4" w14:textId="77777777" w:rsidR="00642993" w:rsidRDefault="00642993">
      <w:r>
        <w:continuationSeparator/>
      </w:r>
    </w:p>
    <w:p w14:paraId="42AD98E7" w14:textId="77777777" w:rsidR="00642993" w:rsidRDefault="006429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標題"/>
      <w:tag w:val=""/>
      <w:id w:val="-677115498"/>
      <w:placeholder>
        <w:docPart w:val="2FAB2DDDDD864FE7A641A6A3ABF6896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D5B8F29" w14:textId="2DC80700" w:rsidR="00C0211A" w:rsidRPr="004A6337" w:rsidRDefault="00265DB9" w:rsidP="00AB5069">
        <w:pPr>
          <w:pStyle w:val="a5"/>
          <w:jc w:val="left"/>
        </w:pPr>
        <w:r>
          <w:t>監造技術服務案</w:t>
        </w:r>
      </w:p>
    </w:sdtContent>
  </w:sdt>
  <w:p w14:paraId="4C9003DE" w14:textId="0937482F" w:rsidR="00C0211A" w:rsidRPr="004A6337" w:rsidRDefault="00C0211A" w:rsidP="00AB5069">
    <w:pPr>
      <w:pStyle w:val="a5"/>
      <w:jc w:val="left"/>
    </w:pPr>
    <w:r w:rsidRPr="0072676A">
      <w:rPr>
        <w:rFonts w:eastAsia="標楷體"/>
        <w:noProof/>
      </w:rPr>
      <mc:AlternateContent>
        <mc:Choice Requires="wps">
          <w:drawing>
            <wp:anchor distT="4294967295" distB="4294967295" distL="114300" distR="114300" simplePos="0" relativeHeight="251858944" behindDoc="0" locked="0" layoutInCell="1" allowOverlap="1" wp14:anchorId="4BF12BAC" wp14:editId="7E253F05">
              <wp:simplePos x="0" y="0"/>
              <wp:positionH relativeFrom="margin">
                <wp:posOffset>0</wp:posOffset>
              </wp:positionH>
              <wp:positionV relativeFrom="page">
                <wp:posOffset>448310</wp:posOffset>
              </wp:positionV>
              <wp:extent cx="5831840" cy="0"/>
              <wp:effectExtent l="0" t="0" r="0" b="0"/>
              <wp:wrapNone/>
              <wp:docPr id="18765897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8E0F4" id="Line 36" o:spid="_x0000_s1026" style="position:absolute;z-index:2518589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0,35.3pt" to="459.2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" strokeweight="1pt">
              <w10:wrap anchorx="margin" anchory="page"/>
            </v:line>
          </w:pict>
        </mc:Fallback>
      </mc:AlternateContent>
    </w:r>
    <w:sdt>
      <w:sdtPr>
        <w:rPr>
          <w:rFonts w:hint="eastAsia"/>
        </w:rPr>
        <w:alias w:val="主旨"/>
        <w:tag w:val=""/>
        <w:id w:val="78261317"/>
        <w:placeholder>
          <w:docPart w:val="FAFA7DD01EF146D590719A5E795F45D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7D539E">
          <w:rPr>
            <w:rFonts w:hint="eastAsia"/>
          </w:rPr>
          <w:t>監造計畫書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alias w:val="標題"/>
      <w:tag w:val=""/>
      <w:id w:val="439424771"/>
      <w:placeholder>
        <w:docPart w:val="4656D5AA68044C2BA13D3955FE1FF0D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C72E65" w14:textId="263D8DEE" w:rsidR="00C0211A" w:rsidRPr="004A6337" w:rsidRDefault="00C0211A" w:rsidP="00AB5069">
        <w:pPr>
          <w:pStyle w:val="a5"/>
        </w:pPr>
        <w:r>
          <w:rPr>
            <w:rFonts w:hint="eastAsia"/>
          </w:rPr>
          <w:t>監造技術服務</w:t>
        </w:r>
        <w:r w:rsidR="007D539E">
          <w:rPr>
            <w:rFonts w:hint="eastAsia"/>
          </w:rPr>
          <w:t>案</w:t>
        </w:r>
      </w:p>
    </w:sdtContent>
  </w:sdt>
  <w:p w14:paraId="064B9B02" w14:textId="1E537A4A" w:rsidR="00C0211A" w:rsidRPr="00562FD4" w:rsidRDefault="00C0211A" w:rsidP="00AB5069">
    <w:pPr>
      <w:pStyle w:val="a5"/>
    </w:pPr>
    <w:r w:rsidRPr="0072676A">
      <w:rPr>
        <w:rFonts w:ascii="標楷體" w:eastAsia="標楷體"/>
        <w:noProof/>
      </w:rPr>
      <mc:AlternateContent>
        <mc:Choice Requires="wps">
          <w:drawing>
            <wp:anchor distT="4294967295" distB="4294967295" distL="114300" distR="114300" simplePos="0" relativeHeight="251860992" behindDoc="0" locked="0" layoutInCell="1" allowOverlap="1" wp14:anchorId="1D8645B0" wp14:editId="432C3FFD">
              <wp:simplePos x="0" y="0"/>
              <wp:positionH relativeFrom="margin">
                <wp:posOffset>-35560</wp:posOffset>
              </wp:positionH>
              <wp:positionV relativeFrom="margin">
                <wp:posOffset>-450850</wp:posOffset>
              </wp:positionV>
              <wp:extent cx="5831840" cy="0"/>
              <wp:effectExtent l="0" t="0" r="0" b="0"/>
              <wp:wrapSquare wrapText="bothSides"/>
              <wp:docPr id="5229643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563FA6" id="Line 36" o:spid="_x0000_s1026" style="position:absolute;z-index:2518609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2.8pt,-35.5pt" to="456.4pt,-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" strokeweight="1pt">
              <w10:wrap type="square" anchorx="margin" anchory="margin"/>
            </v:line>
          </w:pict>
        </mc:Fallback>
      </mc:AlternateContent>
    </w:r>
    <w:sdt>
      <w:sdtPr>
        <w:rPr>
          <w:rFonts w:hint="eastAsia"/>
        </w:rPr>
        <w:alias w:val="主旨"/>
        <w:tag w:val=""/>
        <w:id w:val="277140754"/>
        <w:placeholder>
          <w:docPart w:val="533EE08CCDC74C4695C5284E98FFDDB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7D539E">
          <w:rPr>
            <w:rFonts w:hint="eastAsia"/>
          </w:rPr>
          <w:t>監造計畫</w:t>
        </w:r>
        <w:r w:rsidRPr="00562FD4">
          <w:rPr>
            <w:rFonts w:hint="eastAsia"/>
          </w:rPr>
          <w:t>書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7D2D26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圖片 1" o:spid="_x0000_i1025" type="#_x0000_t75" alt="一張含有 螢幕擷取畫面, 圖形, 琥珀, 柳橙 的圖片&#10;&#10;自動產生的描述" style="width:156pt;height:28.5pt;visibility:visible" o:bullet="t">
        <v:imagedata r:id="rId1" o:title="一張含有 螢幕擷取畫面, 圖形, 琥珀, 柳橙 的圖片&#10;&#10;自動產生的描述" cropright="53604f"/>
      </v:shape>
    </w:pict>
  </w:numPicBullet>
  <w:abstractNum w:abstractNumId="0" w15:restartNumberingAfterBreak="0">
    <w:nsid w:val="FFFFFF7C"/>
    <w:multiLevelType w:val="singleLevel"/>
    <w:tmpl w:val="ACC45BF4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C42EC4FC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C20257E0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808052FA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9F866C22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2A2BA90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FC437FC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9900D8C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8D65F2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2384D02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331284"/>
    <w:multiLevelType w:val="hybridMultilevel"/>
    <w:tmpl w:val="0EE252B2"/>
    <w:lvl w:ilvl="0" w:tplc="EB56F2CC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26B75EF"/>
    <w:multiLevelType w:val="hybridMultilevel"/>
    <w:tmpl w:val="4ABC6AFC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039479C1"/>
    <w:multiLevelType w:val="hybridMultilevel"/>
    <w:tmpl w:val="E0D60056"/>
    <w:lvl w:ilvl="0" w:tplc="1744EA80">
      <w:start w:val="1"/>
      <w:numFmt w:val="decimal"/>
      <w:lvlText w:val="%1."/>
      <w:lvlJc w:val="left"/>
      <w:pPr>
        <w:ind w:left="1200" w:hanging="360"/>
      </w:pPr>
      <w:rPr>
        <w:b/>
      </w:r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05B1745A"/>
    <w:multiLevelType w:val="hybridMultilevel"/>
    <w:tmpl w:val="B98E201A"/>
    <w:lvl w:ilvl="0" w:tplc="6C06A9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08FF4E85"/>
    <w:multiLevelType w:val="hybridMultilevel"/>
    <w:tmpl w:val="91061F4A"/>
    <w:lvl w:ilvl="0" w:tplc="9CB44D28">
      <w:start w:val="1"/>
      <w:numFmt w:val="decimal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5" w15:restartNumberingAfterBreak="0">
    <w:nsid w:val="0CC17138"/>
    <w:multiLevelType w:val="hybridMultilevel"/>
    <w:tmpl w:val="6486C748"/>
    <w:lvl w:ilvl="0" w:tplc="BD725F58">
      <w:start w:val="1"/>
      <w:numFmt w:val="taiwaneseCountingThousand"/>
      <w:lvlText w:val="(%1)"/>
      <w:lvlJc w:val="left"/>
      <w:pPr>
        <w:ind w:left="11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D397863"/>
    <w:multiLevelType w:val="hybridMultilevel"/>
    <w:tmpl w:val="4EC082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DF297E0">
      <w:start w:val="1"/>
      <w:numFmt w:val="taiwaneseCountingThousand"/>
      <w:lvlText w:val="%2、"/>
      <w:lvlJc w:val="left"/>
      <w:pPr>
        <w:ind w:left="88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106FDF"/>
    <w:multiLevelType w:val="hybridMultilevel"/>
    <w:tmpl w:val="8F1A4420"/>
    <w:lvl w:ilvl="0" w:tplc="D21CF424">
      <w:start w:val="1"/>
      <w:numFmt w:val="taiwaneseCountingThousand"/>
      <w:lvlText w:val="(%1)"/>
      <w:lvlJc w:val="left"/>
      <w:pPr>
        <w:ind w:left="75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 w15:restartNumberingAfterBreak="0">
    <w:nsid w:val="15EF322D"/>
    <w:multiLevelType w:val="hybridMultilevel"/>
    <w:tmpl w:val="F4422D1C"/>
    <w:lvl w:ilvl="0" w:tplc="57E20422">
      <w:start w:val="1"/>
      <w:numFmt w:val="taiwaneseCountingThousand"/>
      <w:lvlText w:val="%1、"/>
      <w:lvlJc w:val="left"/>
      <w:pPr>
        <w:ind w:left="89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7" w:hanging="480"/>
      </w:pPr>
    </w:lvl>
    <w:lvl w:ilvl="2" w:tplc="0409001B" w:tentative="1">
      <w:start w:val="1"/>
      <w:numFmt w:val="lowerRoman"/>
      <w:lvlText w:val="%3."/>
      <w:lvlJc w:val="right"/>
      <w:pPr>
        <w:ind w:left="1617" w:hanging="480"/>
      </w:pPr>
    </w:lvl>
    <w:lvl w:ilvl="3" w:tplc="0409000F" w:tentative="1">
      <w:start w:val="1"/>
      <w:numFmt w:val="decimal"/>
      <w:lvlText w:val="%4."/>
      <w:lvlJc w:val="left"/>
      <w:pPr>
        <w:ind w:left="20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7" w:hanging="480"/>
      </w:pPr>
    </w:lvl>
    <w:lvl w:ilvl="5" w:tplc="0409001B" w:tentative="1">
      <w:start w:val="1"/>
      <w:numFmt w:val="lowerRoman"/>
      <w:lvlText w:val="%6."/>
      <w:lvlJc w:val="right"/>
      <w:pPr>
        <w:ind w:left="3057" w:hanging="480"/>
      </w:pPr>
    </w:lvl>
    <w:lvl w:ilvl="6" w:tplc="0409000F" w:tentative="1">
      <w:start w:val="1"/>
      <w:numFmt w:val="decimal"/>
      <w:lvlText w:val="%7."/>
      <w:lvlJc w:val="left"/>
      <w:pPr>
        <w:ind w:left="35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7" w:hanging="480"/>
      </w:pPr>
    </w:lvl>
    <w:lvl w:ilvl="8" w:tplc="0409001B" w:tentative="1">
      <w:start w:val="1"/>
      <w:numFmt w:val="lowerRoman"/>
      <w:lvlText w:val="%9."/>
      <w:lvlJc w:val="right"/>
      <w:pPr>
        <w:ind w:left="4497" w:hanging="480"/>
      </w:pPr>
    </w:lvl>
  </w:abstractNum>
  <w:abstractNum w:abstractNumId="19" w15:restartNumberingAfterBreak="0">
    <w:nsid w:val="17567CE4"/>
    <w:multiLevelType w:val="hybridMultilevel"/>
    <w:tmpl w:val="598E21F2"/>
    <w:lvl w:ilvl="0" w:tplc="A22048B4">
      <w:start w:val="1"/>
      <w:numFmt w:val="taiwaneseCountingThousand"/>
      <w:lvlText w:val="第%1節"/>
      <w:lvlJc w:val="left"/>
      <w:pPr>
        <w:ind w:left="110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0" w15:restartNumberingAfterBreak="0">
    <w:nsid w:val="1AF6140B"/>
    <w:multiLevelType w:val="hybridMultilevel"/>
    <w:tmpl w:val="39D6597E"/>
    <w:lvl w:ilvl="0" w:tplc="B2AA942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DAB7146"/>
    <w:multiLevelType w:val="multilevel"/>
    <w:tmpl w:val="ACD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045D3"/>
    <w:multiLevelType w:val="hybridMultilevel"/>
    <w:tmpl w:val="AF82A2D4"/>
    <w:lvl w:ilvl="0" w:tplc="BC8E4434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798"/>
        </w:tabs>
        <w:ind w:left="1798" w:hanging="480"/>
      </w:pPr>
    </w:lvl>
    <w:lvl w:ilvl="2" w:tplc="D700D3F0">
      <w:start w:val="1"/>
      <w:numFmt w:val="decimal"/>
      <w:lvlText w:val="%3.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 w:tplc="EA28A616">
      <w:start w:val="1"/>
      <w:numFmt w:val="decimal"/>
      <w:lvlText w:val="(%4)"/>
      <w:lvlJc w:val="left"/>
      <w:pPr>
        <w:tabs>
          <w:tab w:val="num" w:pos="2758"/>
        </w:tabs>
        <w:ind w:left="2758" w:hanging="480"/>
      </w:pPr>
      <w:rPr>
        <w:rFonts w:hint="eastAsia"/>
      </w:rPr>
    </w:lvl>
    <w:lvl w:ilvl="4" w:tplc="13CA7A8C">
      <w:start w:val="1"/>
      <w:numFmt w:val="upperLetter"/>
      <w:lvlText w:val="%5、"/>
      <w:lvlJc w:val="left"/>
      <w:pPr>
        <w:tabs>
          <w:tab w:val="num" w:pos="3478"/>
        </w:tabs>
        <w:ind w:left="3478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18"/>
        </w:tabs>
        <w:ind w:left="37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98"/>
        </w:tabs>
        <w:ind w:left="41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78"/>
        </w:tabs>
        <w:ind w:left="46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58"/>
        </w:tabs>
        <w:ind w:left="5158" w:hanging="480"/>
      </w:pPr>
    </w:lvl>
  </w:abstractNum>
  <w:abstractNum w:abstractNumId="23" w15:restartNumberingAfterBreak="0">
    <w:nsid w:val="28980DB2"/>
    <w:multiLevelType w:val="hybridMultilevel"/>
    <w:tmpl w:val="CCC68800"/>
    <w:lvl w:ilvl="0" w:tplc="CC3A49A6">
      <w:start w:val="1"/>
      <w:numFmt w:val="taiwaneseCountingThousand"/>
      <w:lvlText w:val="第%1章"/>
      <w:lvlJc w:val="left"/>
      <w:pPr>
        <w:ind w:left="1120" w:hanging="11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1B23EA2"/>
    <w:multiLevelType w:val="multilevel"/>
    <w:tmpl w:val="27E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F75F5"/>
    <w:multiLevelType w:val="hybridMultilevel"/>
    <w:tmpl w:val="09880894"/>
    <w:lvl w:ilvl="0" w:tplc="2C4E1294">
      <w:start w:val="1"/>
      <w:numFmt w:val="decimal"/>
      <w:lvlText w:val="表%1"/>
      <w:lvlJc w:val="left"/>
      <w:pPr>
        <w:tabs>
          <w:tab w:val="num" w:pos="765"/>
        </w:tabs>
        <w:ind w:left="765" w:hanging="765"/>
      </w:pPr>
      <w:rPr>
        <w:rFonts w:ascii="Times New Roman" w:eastAsia="標楷體" w:hAnsi="Times New Roman" w:hint="default"/>
        <w:b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6A803F1"/>
    <w:multiLevelType w:val="hybridMultilevel"/>
    <w:tmpl w:val="E2100A58"/>
    <w:lvl w:ilvl="0" w:tplc="6C06A9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E2835EE"/>
    <w:multiLevelType w:val="hybridMultilevel"/>
    <w:tmpl w:val="FA145860"/>
    <w:lvl w:ilvl="0" w:tplc="3DECE574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BD725F58">
      <w:start w:val="1"/>
      <w:numFmt w:val="taiwaneseCountingThousand"/>
      <w:lvlText w:val="(%2)"/>
      <w:lvlJc w:val="left"/>
      <w:pPr>
        <w:ind w:left="111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8" w15:restartNumberingAfterBreak="0">
    <w:nsid w:val="3EAD30D8"/>
    <w:multiLevelType w:val="hybridMultilevel"/>
    <w:tmpl w:val="70947338"/>
    <w:lvl w:ilvl="0" w:tplc="83663D98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F45788C"/>
    <w:multiLevelType w:val="hybridMultilevel"/>
    <w:tmpl w:val="DB889C1C"/>
    <w:lvl w:ilvl="0" w:tplc="0F847E40">
      <w:start w:val="1"/>
      <w:numFmt w:val="taiwaneseCountingThousand"/>
      <w:lvlText w:val="%1、"/>
      <w:lvlJc w:val="left"/>
      <w:pPr>
        <w:ind w:left="510" w:hanging="51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16208B3"/>
    <w:multiLevelType w:val="hybridMultilevel"/>
    <w:tmpl w:val="155CC894"/>
    <w:lvl w:ilvl="0" w:tplc="E64E0362">
      <w:start w:val="1"/>
      <w:numFmt w:val="decimal"/>
      <w:lvlText w:val="%1."/>
      <w:lvlJc w:val="left"/>
      <w:pPr>
        <w:ind w:left="1200" w:hanging="24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455805FC"/>
    <w:multiLevelType w:val="hybridMultilevel"/>
    <w:tmpl w:val="6CC2C9AE"/>
    <w:lvl w:ilvl="0" w:tplc="440AB18A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2" w15:restartNumberingAfterBreak="0">
    <w:nsid w:val="488C63EE"/>
    <w:multiLevelType w:val="hybridMultilevel"/>
    <w:tmpl w:val="4ABC6AFC"/>
    <w:lvl w:ilvl="0" w:tplc="FFFFFFFF">
      <w:start w:val="1"/>
      <w:numFmt w:val="decimal"/>
      <w:lvlText w:val="%1."/>
      <w:lvlJc w:val="left"/>
      <w:pPr>
        <w:ind w:left="72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200" w:hanging="480"/>
      </w:pPr>
    </w:lvl>
    <w:lvl w:ilvl="2" w:tplc="FFFFFFFF" w:tentative="1">
      <w:start w:val="1"/>
      <w:numFmt w:val="lowerRoman"/>
      <w:lvlText w:val="%3."/>
      <w:lvlJc w:val="right"/>
      <w:pPr>
        <w:ind w:left="1680" w:hanging="480"/>
      </w:pPr>
    </w:lvl>
    <w:lvl w:ilvl="3" w:tplc="FFFFFFFF" w:tentative="1">
      <w:start w:val="1"/>
      <w:numFmt w:val="decimal"/>
      <w:lvlText w:val="%4."/>
      <w:lvlJc w:val="left"/>
      <w:pPr>
        <w:ind w:left="21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40" w:hanging="480"/>
      </w:pPr>
    </w:lvl>
    <w:lvl w:ilvl="5" w:tplc="FFFFFFFF" w:tentative="1">
      <w:start w:val="1"/>
      <w:numFmt w:val="lowerRoman"/>
      <w:lvlText w:val="%6."/>
      <w:lvlJc w:val="right"/>
      <w:pPr>
        <w:ind w:left="3120" w:hanging="480"/>
      </w:pPr>
    </w:lvl>
    <w:lvl w:ilvl="6" w:tplc="FFFFFFFF" w:tentative="1">
      <w:start w:val="1"/>
      <w:numFmt w:val="decimal"/>
      <w:lvlText w:val="%7."/>
      <w:lvlJc w:val="left"/>
      <w:pPr>
        <w:ind w:left="36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80" w:hanging="480"/>
      </w:pPr>
    </w:lvl>
    <w:lvl w:ilvl="8" w:tplc="FFFFFFFF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4EE56FB9"/>
    <w:multiLevelType w:val="hybridMultilevel"/>
    <w:tmpl w:val="984C0A76"/>
    <w:lvl w:ilvl="0" w:tplc="DD06AFAA">
      <w:start w:val="1"/>
      <w:numFmt w:val="decimal"/>
      <w:lvlText w:val="(%1)"/>
      <w:lvlJc w:val="left"/>
      <w:pPr>
        <w:ind w:left="144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0" w:hanging="480"/>
      </w:pPr>
    </w:lvl>
    <w:lvl w:ilvl="2" w:tplc="0409001B" w:tentative="1">
      <w:start w:val="1"/>
      <w:numFmt w:val="lowerRoman"/>
      <w:lvlText w:val="%3."/>
      <w:lvlJc w:val="right"/>
      <w:pPr>
        <w:ind w:left="2480" w:hanging="480"/>
      </w:pPr>
    </w:lvl>
    <w:lvl w:ilvl="3" w:tplc="0409000F" w:tentative="1">
      <w:start w:val="1"/>
      <w:numFmt w:val="decimal"/>
      <w:lvlText w:val="%4."/>
      <w:lvlJc w:val="left"/>
      <w:pPr>
        <w:ind w:left="2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0" w:hanging="480"/>
      </w:pPr>
    </w:lvl>
    <w:lvl w:ilvl="5" w:tplc="0409001B" w:tentative="1">
      <w:start w:val="1"/>
      <w:numFmt w:val="lowerRoman"/>
      <w:lvlText w:val="%6."/>
      <w:lvlJc w:val="right"/>
      <w:pPr>
        <w:ind w:left="3920" w:hanging="480"/>
      </w:pPr>
    </w:lvl>
    <w:lvl w:ilvl="6" w:tplc="0409000F" w:tentative="1">
      <w:start w:val="1"/>
      <w:numFmt w:val="decimal"/>
      <w:lvlText w:val="%7."/>
      <w:lvlJc w:val="left"/>
      <w:pPr>
        <w:ind w:left="4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0" w:hanging="480"/>
      </w:pPr>
    </w:lvl>
    <w:lvl w:ilvl="8" w:tplc="0409001B" w:tentative="1">
      <w:start w:val="1"/>
      <w:numFmt w:val="lowerRoman"/>
      <w:lvlText w:val="%9."/>
      <w:lvlJc w:val="right"/>
      <w:pPr>
        <w:ind w:left="5360" w:hanging="480"/>
      </w:pPr>
    </w:lvl>
  </w:abstractNum>
  <w:abstractNum w:abstractNumId="34" w15:restartNumberingAfterBreak="0">
    <w:nsid w:val="50394E82"/>
    <w:multiLevelType w:val="hybridMultilevel"/>
    <w:tmpl w:val="2C6C8698"/>
    <w:lvl w:ilvl="0" w:tplc="5F20D5DE">
      <w:start w:val="1"/>
      <w:numFmt w:val="taiwaneseCountingThousand"/>
      <w:lvlText w:val="%1、"/>
      <w:lvlJc w:val="left"/>
      <w:pPr>
        <w:ind w:left="89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7" w:hanging="480"/>
      </w:pPr>
    </w:lvl>
    <w:lvl w:ilvl="2" w:tplc="0409001B" w:tentative="1">
      <w:start w:val="1"/>
      <w:numFmt w:val="lowerRoman"/>
      <w:lvlText w:val="%3."/>
      <w:lvlJc w:val="right"/>
      <w:pPr>
        <w:ind w:left="1617" w:hanging="480"/>
      </w:pPr>
    </w:lvl>
    <w:lvl w:ilvl="3" w:tplc="0409000F" w:tentative="1">
      <w:start w:val="1"/>
      <w:numFmt w:val="decimal"/>
      <w:lvlText w:val="%4."/>
      <w:lvlJc w:val="left"/>
      <w:pPr>
        <w:ind w:left="20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7" w:hanging="480"/>
      </w:pPr>
    </w:lvl>
    <w:lvl w:ilvl="5" w:tplc="0409001B" w:tentative="1">
      <w:start w:val="1"/>
      <w:numFmt w:val="lowerRoman"/>
      <w:lvlText w:val="%6."/>
      <w:lvlJc w:val="right"/>
      <w:pPr>
        <w:ind w:left="3057" w:hanging="480"/>
      </w:pPr>
    </w:lvl>
    <w:lvl w:ilvl="6" w:tplc="0409000F" w:tentative="1">
      <w:start w:val="1"/>
      <w:numFmt w:val="decimal"/>
      <w:lvlText w:val="%7."/>
      <w:lvlJc w:val="left"/>
      <w:pPr>
        <w:ind w:left="35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7" w:hanging="480"/>
      </w:pPr>
    </w:lvl>
    <w:lvl w:ilvl="8" w:tplc="0409001B" w:tentative="1">
      <w:start w:val="1"/>
      <w:numFmt w:val="lowerRoman"/>
      <w:lvlText w:val="%9."/>
      <w:lvlJc w:val="right"/>
      <w:pPr>
        <w:ind w:left="4497" w:hanging="480"/>
      </w:pPr>
    </w:lvl>
  </w:abstractNum>
  <w:abstractNum w:abstractNumId="35" w15:restartNumberingAfterBreak="0">
    <w:nsid w:val="513406BA"/>
    <w:multiLevelType w:val="hybridMultilevel"/>
    <w:tmpl w:val="3C74C07E"/>
    <w:lvl w:ilvl="0" w:tplc="DF24189A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6" w15:restartNumberingAfterBreak="0">
    <w:nsid w:val="539E1151"/>
    <w:multiLevelType w:val="hybridMultilevel"/>
    <w:tmpl w:val="C044781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6607363"/>
    <w:multiLevelType w:val="hybridMultilevel"/>
    <w:tmpl w:val="D054D75E"/>
    <w:lvl w:ilvl="0" w:tplc="D3AC10FC">
      <w:start w:val="1"/>
      <w:numFmt w:val="taiwaneseCountingThousand"/>
      <w:lvlText w:val="%1、"/>
      <w:lvlJc w:val="left"/>
      <w:pPr>
        <w:ind w:left="89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7" w:hanging="480"/>
      </w:pPr>
    </w:lvl>
    <w:lvl w:ilvl="2" w:tplc="0409001B" w:tentative="1">
      <w:start w:val="1"/>
      <w:numFmt w:val="lowerRoman"/>
      <w:lvlText w:val="%3."/>
      <w:lvlJc w:val="right"/>
      <w:pPr>
        <w:ind w:left="1617" w:hanging="480"/>
      </w:pPr>
    </w:lvl>
    <w:lvl w:ilvl="3" w:tplc="0409000F" w:tentative="1">
      <w:start w:val="1"/>
      <w:numFmt w:val="decimal"/>
      <w:lvlText w:val="%4."/>
      <w:lvlJc w:val="left"/>
      <w:pPr>
        <w:ind w:left="20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7" w:hanging="480"/>
      </w:pPr>
    </w:lvl>
    <w:lvl w:ilvl="5" w:tplc="0409001B" w:tentative="1">
      <w:start w:val="1"/>
      <w:numFmt w:val="lowerRoman"/>
      <w:lvlText w:val="%6."/>
      <w:lvlJc w:val="right"/>
      <w:pPr>
        <w:ind w:left="3057" w:hanging="480"/>
      </w:pPr>
    </w:lvl>
    <w:lvl w:ilvl="6" w:tplc="0409000F" w:tentative="1">
      <w:start w:val="1"/>
      <w:numFmt w:val="decimal"/>
      <w:lvlText w:val="%7."/>
      <w:lvlJc w:val="left"/>
      <w:pPr>
        <w:ind w:left="35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7" w:hanging="480"/>
      </w:pPr>
    </w:lvl>
    <w:lvl w:ilvl="8" w:tplc="0409001B" w:tentative="1">
      <w:start w:val="1"/>
      <w:numFmt w:val="lowerRoman"/>
      <w:lvlText w:val="%9."/>
      <w:lvlJc w:val="right"/>
      <w:pPr>
        <w:ind w:left="4497" w:hanging="480"/>
      </w:pPr>
    </w:lvl>
  </w:abstractNum>
  <w:abstractNum w:abstractNumId="38" w15:restartNumberingAfterBreak="0">
    <w:nsid w:val="58237603"/>
    <w:multiLevelType w:val="singleLevel"/>
    <w:tmpl w:val="62F84590"/>
    <w:lvl w:ilvl="0">
      <w:start w:val="1"/>
      <w:numFmt w:val="taiwaneseCountingThousand"/>
      <w:lvlText w:val="(%1)、"/>
      <w:lvlJc w:val="left"/>
      <w:pPr>
        <w:tabs>
          <w:tab w:val="num" w:pos="720"/>
        </w:tabs>
        <w:ind w:left="0" w:firstLine="0"/>
      </w:pPr>
      <w:rPr>
        <w:rFonts w:hint="eastAsia"/>
      </w:rPr>
    </w:lvl>
  </w:abstractNum>
  <w:abstractNum w:abstractNumId="39" w15:restartNumberingAfterBreak="0">
    <w:nsid w:val="58B30C3A"/>
    <w:multiLevelType w:val="hybridMultilevel"/>
    <w:tmpl w:val="B1603484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9EF7920"/>
    <w:multiLevelType w:val="hybridMultilevel"/>
    <w:tmpl w:val="545E131C"/>
    <w:lvl w:ilvl="0" w:tplc="4AC24D7E">
      <w:start w:val="1"/>
      <w:numFmt w:val="taiwaneseCountingThousand"/>
      <w:lvlText w:val="(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ind w:left="4710" w:hanging="480"/>
      </w:pPr>
    </w:lvl>
  </w:abstractNum>
  <w:abstractNum w:abstractNumId="41" w15:restartNumberingAfterBreak="0">
    <w:nsid w:val="5B5C1042"/>
    <w:multiLevelType w:val="hybridMultilevel"/>
    <w:tmpl w:val="CD7E03D2"/>
    <w:lvl w:ilvl="0" w:tplc="478AD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DC06BF3"/>
    <w:multiLevelType w:val="hybridMultilevel"/>
    <w:tmpl w:val="36363256"/>
    <w:lvl w:ilvl="0" w:tplc="0DAA8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F6B4C94"/>
    <w:multiLevelType w:val="multilevel"/>
    <w:tmpl w:val="37D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9186E"/>
    <w:multiLevelType w:val="hybridMultilevel"/>
    <w:tmpl w:val="E13A202A"/>
    <w:lvl w:ilvl="0" w:tplc="B2AA942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B9E6C05"/>
    <w:multiLevelType w:val="hybridMultilevel"/>
    <w:tmpl w:val="7FA2DB58"/>
    <w:lvl w:ilvl="0" w:tplc="FFFFFFFF">
      <w:start w:val="1"/>
      <w:numFmt w:val="taiwaneseCountingThousand"/>
      <w:lvlText w:val="%1、"/>
      <w:lvlJc w:val="left"/>
      <w:pPr>
        <w:tabs>
          <w:tab w:val="num" w:pos="482"/>
        </w:tabs>
        <w:ind w:left="482" w:hanging="48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6DA47A3B"/>
    <w:multiLevelType w:val="hybridMultilevel"/>
    <w:tmpl w:val="95F44560"/>
    <w:lvl w:ilvl="0" w:tplc="C9AC846C">
      <w:start w:val="1"/>
      <w:numFmt w:val="taiwaneseCountingThousand"/>
      <w:lvlText w:val="(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ind w:left="4710" w:hanging="480"/>
      </w:pPr>
    </w:lvl>
  </w:abstractNum>
  <w:abstractNum w:abstractNumId="47" w15:restartNumberingAfterBreak="0">
    <w:nsid w:val="6EE47203"/>
    <w:multiLevelType w:val="hybridMultilevel"/>
    <w:tmpl w:val="788ABD0E"/>
    <w:lvl w:ilvl="0" w:tplc="CE925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09A1800"/>
    <w:multiLevelType w:val="hybridMultilevel"/>
    <w:tmpl w:val="783C248A"/>
    <w:lvl w:ilvl="0" w:tplc="A8429E10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9" w15:restartNumberingAfterBreak="0">
    <w:nsid w:val="715F2BF8"/>
    <w:multiLevelType w:val="multilevel"/>
    <w:tmpl w:val="0B82EDCA"/>
    <w:lvl w:ilvl="0">
      <w:start w:val="1"/>
      <w:numFmt w:val="upperLetter"/>
      <w:lvlText w:val="%1."/>
      <w:lvlJc w:val="left"/>
      <w:pPr>
        <w:tabs>
          <w:tab w:val="num" w:pos="840"/>
        </w:tabs>
        <w:ind w:left="1080" w:hanging="360"/>
      </w:pPr>
      <w:rPr>
        <w:rFonts w:ascii="華康細圓體" w:eastAsia="華康細圓體" w:hAnsi="華康細圓體" w:hint="eastAsia"/>
        <w:kern w:val="2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0" w15:restartNumberingAfterBreak="0">
    <w:nsid w:val="71B56E9E"/>
    <w:multiLevelType w:val="hybridMultilevel"/>
    <w:tmpl w:val="8D884252"/>
    <w:lvl w:ilvl="0" w:tplc="0B7E5D6C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1" w15:restartNumberingAfterBreak="0">
    <w:nsid w:val="74692C76"/>
    <w:multiLevelType w:val="hybridMultilevel"/>
    <w:tmpl w:val="F1A0473E"/>
    <w:lvl w:ilvl="0" w:tplc="2FD6A672">
      <w:start w:val="1"/>
      <w:numFmt w:val="taiwaneseCountingThousand"/>
      <w:lvlText w:val="(%1)"/>
      <w:lvlJc w:val="left"/>
      <w:pPr>
        <w:ind w:left="108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767E178F"/>
    <w:multiLevelType w:val="multilevel"/>
    <w:tmpl w:val="24540EC8"/>
    <w:lvl w:ilvl="0">
      <w:start w:val="1"/>
      <w:numFmt w:val="taiwaneseCounting"/>
      <w:lvlText w:val="%1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1">
      <w:start w:val="1"/>
      <w:numFmt w:val="taiwaneseCounting"/>
      <w:lvlText w:val="(%2)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2">
      <w:start w:val="1"/>
      <w:numFmt w:val="decimal"/>
      <w:lvlText w:val="%3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3">
      <w:start w:val="1"/>
      <w:numFmt w:val="decimal"/>
      <w:lvlText w:val="(%4)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4">
      <w:start w:val="1"/>
      <w:numFmt w:val="decimal"/>
      <w:lvlText w:val="%5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7">
      <w:start w:val="1"/>
      <w:numFmt w:val="decimal"/>
      <w:lvlText w:val="%8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rFonts w:ascii="標楷體" w:eastAsia="標楷體" w:hAnsi="標楷體" w:cs="標楷體"/>
        <w:b/>
        <w:bCs/>
        <w:position w:val="0"/>
        <w:lang w:val="zh-TW" w:eastAsia="zh-TW"/>
      </w:rPr>
    </w:lvl>
  </w:abstractNum>
  <w:abstractNum w:abstractNumId="53" w15:restartNumberingAfterBreak="0">
    <w:nsid w:val="7AC06082"/>
    <w:multiLevelType w:val="hybridMultilevel"/>
    <w:tmpl w:val="7B96A142"/>
    <w:lvl w:ilvl="0" w:tplc="EB64FF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4" w15:restartNumberingAfterBreak="0">
    <w:nsid w:val="7F5C3FD2"/>
    <w:multiLevelType w:val="hybridMultilevel"/>
    <w:tmpl w:val="A5986C3C"/>
    <w:lvl w:ilvl="0" w:tplc="5C104B06">
      <w:start w:val="1"/>
      <w:numFmt w:val="taiwaneseCountingThousand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1580141797">
    <w:abstractNumId w:val="41"/>
  </w:num>
  <w:num w:numId="2" w16cid:durableId="1774275671">
    <w:abstractNumId w:val="42"/>
  </w:num>
  <w:num w:numId="3" w16cid:durableId="1456604989">
    <w:abstractNumId w:val="47"/>
  </w:num>
  <w:num w:numId="4" w16cid:durableId="2132819401">
    <w:abstractNumId w:val="53"/>
  </w:num>
  <w:num w:numId="5" w16cid:durableId="712267287">
    <w:abstractNumId w:val="33"/>
  </w:num>
  <w:num w:numId="6" w16cid:durableId="1619681820">
    <w:abstractNumId w:val="8"/>
  </w:num>
  <w:num w:numId="7" w16cid:durableId="393741640">
    <w:abstractNumId w:val="3"/>
  </w:num>
  <w:num w:numId="8" w16cid:durableId="1699771134">
    <w:abstractNumId w:val="2"/>
  </w:num>
  <w:num w:numId="9" w16cid:durableId="645012583">
    <w:abstractNumId w:val="1"/>
  </w:num>
  <w:num w:numId="10" w16cid:durableId="1252661804">
    <w:abstractNumId w:val="0"/>
  </w:num>
  <w:num w:numId="11" w16cid:durableId="1843545159">
    <w:abstractNumId w:val="9"/>
  </w:num>
  <w:num w:numId="12" w16cid:durableId="1438139012">
    <w:abstractNumId w:val="7"/>
  </w:num>
  <w:num w:numId="13" w16cid:durableId="1780221253">
    <w:abstractNumId w:val="6"/>
  </w:num>
  <w:num w:numId="14" w16cid:durableId="1265722541">
    <w:abstractNumId w:val="5"/>
  </w:num>
  <w:num w:numId="15" w16cid:durableId="1508523641">
    <w:abstractNumId w:val="4"/>
  </w:num>
  <w:num w:numId="16" w16cid:durableId="164632719">
    <w:abstractNumId w:val="18"/>
  </w:num>
  <w:num w:numId="17" w16cid:durableId="1342930792">
    <w:abstractNumId w:val="34"/>
  </w:num>
  <w:num w:numId="18" w16cid:durableId="1595554070">
    <w:abstractNumId w:val="46"/>
  </w:num>
  <w:num w:numId="19" w16cid:durableId="371882372">
    <w:abstractNumId w:val="37"/>
  </w:num>
  <w:num w:numId="20" w16cid:durableId="597831099">
    <w:abstractNumId w:val="40"/>
  </w:num>
  <w:num w:numId="21" w16cid:durableId="725370675">
    <w:abstractNumId w:val="39"/>
  </w:num>
  <w:num w:numId="22" w16cid:durableId="34893498">
    <w:abstractNumId w:val="31"/>
  </w:num>
  <w:num w:numId="23" w16cid:durableId="2078547409">
    <w:abstractNumId w:val="49"/>
  </w:num>
  <w:num w:numId="24" w16cid:durableId="302199656">
    <w:abstractNumId w:val="25"/>
  </w:num>
  <w:num w:numId="25" w16cid:durableId="1220827736">
    <w:abstractNumId w:val="22"/>
  </w:num>
  <w:num w:numId="26" w16cid:durableId="646201511">
    <w:abstractNumId w:val="52"/>
  </w:num>
  <w:num w:numId="27" w16cid:durableId="1373769775">
    <w:abstractNumId w:val="38"/>
  </w:num>
  <w:num w:numId="28" w16cid:durableId="1433627873">
    <w:abstractNumId w:val="13"/>
  </w:num>
  <w:num w:numId="29" w16cid:durableId="18118966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963414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2619766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40465200">
    <w:abstractNumId w:val="11"/>
  </w:num>
  <w:num w:numId="33" w16cid:durableId="1964848624">
    <w:abstractNumId w:val="32"/>
  </w:num>
  <w:num w:numId="34" w16cid:durableId="754862554">
    <w:abstractNumId w:val="44"/>
  </w:num>
  <w:num w:numId="35" w16cid:durableId="1121732206">
    <w:abstractNumId w:val="20"/>
  </w:num>
  <w:num w:numId="36" w16cid:durableId="863598530">
    <w:abstractNumId w:val="54"/>
  </w:num>
  <w:num w:numId="37" w16cid:durableId="1761413896">
    <w:abstractNumId w:val="36"/>
  </w:num>
  <w:num w:numId="38" w16cid:durableId="631637589">
    <w:abstractNumId w:val="50"/>
  </w:num>
  <w:num w:numId="39" w16cid:durableId="714505708">
    <w:abstractNumId w:val="26"/>
  </w:num>
  <w:num w:numId="40" w16cid:durableId="1783381181">
    <w:abstractNumId w:val="48"/>
  </w:num>
  <w:num w:numId="41" w16cid:durableId="1747993939">
    <w:abstractNumId w:val="45"/>
  </w:num>
  <w:num w:numId="42" w16cid:durableId="15200487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01402298">
    <w:abstractNumId w:val="16"/>
  </w:num>
  <w:num w:numId="44" w16cid:durableId="356080691">
    <w:abstractNumId w:val="17"/>
  </w:num>
  <w:num w:numId="45" w16cid:durableId="1022366343">
    <w:abstractNumId w:val="23"/>
  </w:num>
  <w:num w:numId="46" w16cid:durableId="787553380">
    <w:abstractNumId w:val="19"/>
  </w:num>
  <w:num w:numId="47" w16cid:durableId="563027375">
    <w:abstractNumId w:val="35"/>
  </w:num>
  <w:num w:numId="48" w16cid:durableId="770514119">
    <w:abstractNumId w:val="28"/>
  </w:num>
  <w:num w:numId="49" w16cid:durableId="604046049">
    <w:abstractNumId w:val="43"/>
  </w:num>
  <w:num w:numId="50" w16cid:durableId="844367936">
    <w:abstractNumId w:val="24"/>
  </w:num>
  <w:num w:numId="51" w16cid:durableId="182938828">
    <w:abstractNumId w:val="21"/>
  </w:num>
  <w:num w:numId="52" w16cid:durableId="1664240013">
    <w:abstractNumId w:val="10"/>
  </w:num>
  <w:num w:numId="53" w16cid:durableId="230776588">
    <w:abstractNumId w:val="27"/>
  </w:num>
  <w:num w:numId="54" w16cid:durableId="864369827">
    <w:abstractNumId w:val="15"/>
  </w:num>
  <w:num w:numId="55" w16cid:durableId="197514000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mirrorMargins/>
  <w:bordersDoNotSurroundHeader/>
  <w:bordersDoNotSurroundFooter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suppressTop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4F"/>
    <w:rsid w:val="00000590"/>
    <w:rsid w:val="00000B7D"/>
    <w:rsid w:val="00000CAF"/>
    <w:rsid w:val="0000133A"/>
    <w:rsid w:val="000015B5"/>
    <w:rsid w:val="00001A45"/>
    <w:rsid w:val="00002855"/>
    <w:rsid w:val="00002DC1"/>
    <w:rsid w:val="00004602"/>
    <w:rsid w:val="00004F22"/>
    <w:rsid w:val="00005E8D"/>
    <w:rsid w:val="00006C16"/>
    <w:rsid w:val="00007893"/>
    <w:rsid w:val="00010505"/>
    <w:rsid w:val="000105EE"/>
    <w:rsid w:val="00011172"/>
    <w:rsid w:val="000129DF"/>
    <w:rsid w:val="00012CE9"/>
    <w:rsid w:val="00012DE0"/>
    <w:rsid w:val="00012EBB"/>
    <w:rsid w:val="00012F2F"/>
    <w:rsid w:val="00017914"/>
    <w:rsid w:val="0002074B"/>
    <w:rsid w:val="00021062"/>
    <w:rsid w:val="00023C6A"/>
    <w:rsid w:val="00023F59"/>
    <w:rsid w:val="00025AC3"/>
    <w:rsid w:val="00026816"/>
    <w:rsid w:val="00026DA5"/>
    <w:rsid w:val="00026F70"/>
    <w:rsid w:val="00027688"/>
    <w:rsid w:val="00030E67"/>
    <w:rsid w:val="00032FDF"/>
    <w:rsid w:val="000331AF"/>
    <w:rsid w:val="000335DE"/>
    <w:rsid w:val="00033C46"/>
    <w:rsid w:val="00034908"/>
    <w:rsid w:val="00034EF4"/>
    <w:rsid w:val="00036D37"/>
    <w:rsid w:val="00037349"/>
    <w:rsid w:val="0003767F"/>
    <w:rsid w:val="00037704"/>
    <w:rsid w:val="000379C3"/>
    <w:rsid w:val="000408BF"/>
    <w:rsid w:val="00040BD7"/>
    <w:rsid w:val="0004141B"/>
    <w:rsid w:val="00042122"/>
    <w:rsid w:val="00044135"/>
    <w:rsid w:val="00045026"/>
    <w:rsid w:val="000456E8"/>
    <w:rsid w:val="00046E9D"/>
    <w:rsid w:val="00047EA8"/>
    <w:rsid w:val="000501F9"/>
    <w:rsid w:val="00050529"/>
    <w:rsid w:val="00051C4A"/>
    <w:rsid w:val="00052DB7"/>
    <w:rsid w:val="00053653"/>
    <w:rsid w:val="0005472F"/>
    <w:rsid w:val="000548FF"/>
    <w:rsid w:val="0005494B"/>
    <w:rsid w:val="00055E69"/>
    <w:rsid w:val="00055EEC"/>
    <w:rsid w:val="00056136"/>
    <w:rsid w:val="00057174"/>
    <w:rsid w:val="000575D3"/>
    <w:rsid w:val="00060197"/>
    <w:rsid w:val="00060F26"/>
    <w:rsid w:val="00061084"/>
    <w:rsid w:val="0006173C"/>
    <w:rsid w:val="00061AEE"/>
    <w:rsid w:val="000628AC"/>
    <w:rsid w:val="00062A6D"/>
    <w:rsid w:val="00062E60"/>
    <w:rsid w:val="00062F80"/>
    <w:rsid w:val="00063295"/>
    <w:rsid w:val="000659BE"/>
    <w:rsid w:val="00066508"/>
    <w:rsid w:val="00066C7A"/>
    <w:rsid w:val="0006732A"/>
    <w:rsid w:val="00070049"/>
    <w:rsid w:val="00070E30"/>
    <w:rsid w:val="000720B1"/>
    <w:rsid w:val="00072D6D"/>
    <w:rsid w:val="00076CEB"/>
    <w:rsid w:val="00077423"/>
    <w:rsid w:val="00080568"/>
    <w:rsid w:val="0008173C"/>
    <w:rsid w:val="000827B7"/>
    <w:rsid w:val="000828CC"/>
    <w:rsid w:val="0008311D"/>
    <w:rsid w:val="00083CAF"/>
    <w:rsid w:val="0008437A"/>
    <w:rsid w:val="00084938"/>
    <w:rsid w:val="000850AD"/>
    <w:rsid w:val="00087306"/>
    <w:rsid w:val="00087410"/>
    <w:rsid w:val="00087443"/>
    <w:rsid w:val="00087BB0"/>
    <w:rsid w:val="00091970"/>
    <w:rsid w:val="00092150"/>
    <w:rsid w:val="0009265F"/>
    <w:rsid w:val="00092B4A"/>
    <w:rsid w:val="00093395"/>
    <w:rsid w:val="00093FD6"/>
    <w:rsid w:val="00095046"/>
    <w:rsid w:val="00095A03"/>
    <w:rsid w:val="00096854"/>
    <w:rsid w:val="00097A19"/>
    <w:rsid w:val="00097A87"/>
    <w:rsid w:val="00097B48"/>
    <w:rsid w:val="000A072B"/>
    <w:rsid w:val="000A2A50"/>
    <w:rsid w:val="000A2A9D"/>
    <w:rsid w:val="000A33DD"/>
    <w:rsid w:val="000A4167"/>
    <w:rsid w:val="000A4EA0"/>
    <w:rsid w:val="000A7EA0"/>
    <w:rsid w:val="000B0373"/>
    <w:rsid w:val="000B0586"/>
    <w:rsid w:val="000B0DA5"/>
    <w:rsid w:val="000B1713"/>
    <w:rsid w:val="000B1783"/>
    <w:rsid w:val="000B1F3E"/>
    <w:rsid w:val="000B2732"/>
    <w:rsid w:val="000B2980"/>
    <w:rsid w:val="000B3FC2"/>
    <w:rsid w:val="000B48D9"/>
    <w:rsid w:val="000B570C"/>
    <w:rsid w:val="000B750D"/>
    <w:rsid w:val="000B799B"/>
    <w:rsid w:val="000C113E"/>
    <w:rsid w:val="000C1697"/>
    <w:rsid w:val="000C2293"/>
    <w:rsid w:val="000C24EA"/>
    <w:rsid w:val="000C279B"/>
    <w:rsid w:val="000C35A3"/>
    <w:rsid w:val="000C3939"/>
    <w:rsid w:val="000C440D"/>
    <w:rsid w:val="000C52B5"/>
    <w:rsid w:val="000C5514"/>
    <w:rsid w:val="000C5E79"/>
    <w:rsid w:val="000C5F5D"/>
    <w:rsid w:val="000C61B5"/>
    <w:rsid w:val="000C639F"/>
    <w:rsid w:val="000C65C1"/>
    <w:rsid w:val="000C7268"/>
    <w:rsid w:val="000C7429"/>
    <w:rsid w:val="000C7C0F"/>
    <w:rsid w:val="000D027B"/>
    <w:rsid w:val="000D0787"/>
    <w:rsid w:val="000D0B8A"/>
    <w:rsid w:val="000D17C1"/>
    <w:rsid w:val="000D2F30"/>
    <w:rsid w:val="000D352B"/>
    <w:rsid w:val="000D6367"/>
    <w:rsid w:val="000D6373"/>
    <w:rsid w:val="000D756C"/>
    <w:rsid w:val="000D7DF3"/>
    <w:rsid w:val="000E0A7C"/>
    <w:rsid w:val="000E0F9F"/>
    <w:rsid w:val="000E1F53"/>
    <w:rsid w:val="000E24B4"/>
    <w:rsid w:val="000E2C1D"/>
    <w:rsid w:val="000E35AF"/>
    <w:rsid w:val="000E3A8E"/>
    <w:rsid w:val="000E5072"/>
    <w:rsid w:val="000E6CAB"/>
    <w:rsid w:val="000E7982"/>
    <w:rsid w:val="000E7C89"/>
    <w:rsid w:val="000E7D9A"/>
    <w:rsid w:val="000F0C0C"/>
    <w:rsid w:val="000F24A6"/>
    <w:rsid w:val="000F2E2F"/>
    <w:rsid w:val="000F3388"/>
    <w:rsid w:val="000F3AC6"/>
    <w:rsid w:val="000F5667"/>
    <w:rsid w:val="000F6796"/>
    <w:rsid w:val="000F689E"/>
    <w:rsid w:val="000F6C8A"/>
    <w:rsid w:val="000F71FA"/>
    <w:rsid w:val="000F7579"/>
    <w:rsid w:val="0010023C"/>
    <w:rsid w:val="001026DC"/>
    <w:rsid w:val="0010353F"/>
    <w:rsid w:val="00103854"/>
    <w:rsid w:val="00103DF1"/>
    <w:rsid w:val="00104FA3"/>
    <w:rsid w:val="00105DBB"/>
    <w:rsid w:val="00105E58"/>
    <w:rsid w:val="0011032A"/>
    <w:rsid w:val="0011197F"/>
    <w:rsid w:val="00111B07"/>
    <w:rsid w:val="0011414A"/>
    <w:rsid w:val="00115A78"/>
    <w:rsid w:val="00115E69"/>
    <w:rsid w:val="00117CC8"/>
    <w:rsid w:val="00117E81"/>
    <w:rsid w:val="001202EA"/>
    <w:rsid w:val="00120EAB"/>
    <w:rsid w:val="00121B1D"/>
    <w:rsid w:val="00121B57"/>
    <w:rsid w:val="00122AE5"/>
    <w:rsid w:val="001231A1"/>
    <w:rsid w:val="001234F5"/>
    <w:rsid w:val="00123ACA"/>
    <w:rsid w:val="0012406E"/>
    <w:rsid w:val="00125A58"/>
    <w:rsid w:val="00126BA6"/>
    <w:rsid w:val="00130BBE"/>
    <w:rsid w:val="00132E41"/>
    <w:rsid w:val="00133400"/>
    <w:rsid w:val="0013367C"/>
    <w:rsid w:val="00135000"/>
    <w:rsid w:val="00135C70"/>
    <w:rsid w:val="00135F63"/>
    <w:rsid w:val="0013681F"/>
    <w:rsid w:val="00137500"/>
    <w:rsid w:val="00137D99"/>
    <w:rsid w:val="00137D9B"/>
    <w:rsid w:val="00140BC4"/>
    <w:rsid w:val="0014164F"/>
    <w:rsid w:val="0014178B"/>
    <w:rsid w:val="0014216F"/>
    <w:rsid w:val="0014279B"/>
    <w:rsid w:val="001462D6"/>
    <w:rsid w:val="00146A5B"/>
    <w:rsid w:val="00147002"/>
    <w:rsid w:val="0014724F"/>
    <w:rsid w:val="00150133"/>
    <w:rsid w:val="001501D6"/>
    <w:rsid w:val="0015149E"/>
    <w:rsid w:val="0015172F"/>
    <w:rsid w:val="001520B4"/>
    <w:rsid w:val="0015247F"/>
    <w:rsid w:val="00152921"/>
    <w:rsid w:val="00152BAC"/>
    <w:rsid w:val="00152D88"/>
    <w:rsid w:val="0015340A"/>
    <w:rsid w:val="00153682"/>
    <w:rsid w:val="00153E73"/>
    <w:rsid w:val="00153FC7"/>
    <w:rsid w:val="00154314"/>
    <w:rsid w:val="0015633A"/>
    <w:rsid w:val="0015677C"/>
    <w:rsid w:val="00160788"/>
    <w:rsid w:val="0016116E"/>
    <w:rsid w:val="00161580"/>
    <w:rsid w:val="001630E7"/>
    <w:rsid w:val="0016352F"/>
    <w:rsid w:val="00163BB0"/>
    <w:rsid w:val="001653AA"/>
    <w:rsid w:val="00165B23"/>
    <w:rsid w:val="00165FB2"/>
    <w:rsid w:val="00167E9A"/>
    <w:rsid w:val="0017073B"/>
    <w:rsid w:val="0017264C"/>
    <w:rsid w:val="001728EC"/>
    <w:rsid w:val="001748B9"/>
    <w:rsid w:val="001755CD"/>
    <w:rsid w:val="00175E76"/>
    <w:rsid w:val="00175FAA"/>
    <w:rsid w:val="00176DBC"/>
    <w:rsid w:val="00176E27"/>
    <w:rsid w:val="001775F8"/>
    <w:rsid w:val="00177957"/>
    <w:rsid w:val="00177F6D"/>
    <w:rsid w:val="001803DD"/>
    <w:rsid w:val="00180F19"/>
    <w:rsid w:val="00182096"/>
    <w:rsid w:val="001830F5"/>
    <w:rsid w:val="00184864"/>
    <w:rsid w:val="00187C9B"/>
    <w:rsid w:val="00187E03"/>
    <w:rsid w:val="00191025"/>
    <w:rsid w:val="001920CD"/>
    <w:rsid w:val="001921E7"/>
    <w:rsid w:val="001925A5"/>
    <w:rsid w:val="0019263E"/>
    <w:rsid w:val="00193661"/>
    <w:rsid w:val="001941D2"/>
    <w:rsid w:val="001941D6"/>
    <w:rsid w:val="00194D5C"/>
    <w:rsid w:val="001A2339"/>
    <w:rsid w:val="001A274A"/>
    <w:rsid w:val="001A334A"/>
    <w:rsid w:val="001A5CE1"/>
    <w:rsid w:val="001A6016"/>
    <w:rsid w:val="001A6B0D"/>
    <w:rsid w:val="001A7B0A"/>
    <w:rsid w:val="001B0030"/>
    <w:rsid w:val="001B02F0"/>
    <w:rsid w:val="001B1B97"/>
    <w:rsid w:val="001B2122"/>
    <w:rsid w:val="001B2C79"/>
    <w:rsid w:val="001B327D"/>
    <w:rsid w:val="001B3D6D"/>
    <w:rsid w:val="001B45A9"/>
    <w:rsid w:val="001B4627"/>
    <w:rsid w:val="001B6A22"/>
    <w:rsid w:val="001B6BBA"/>
    <w:rsid w:val="001B7868"/>
    <w:rsid w:val="001C0348"/>
    <w:rsid w:val="001C046F"/>
    <w:rsid w:val="001C0761"/>
    <w:rsid w:val="001C0D44"/>
    <w:rsid w:val="001C1AF0"/>
    <w:rsid w:val="001C1C38"/>
    <w:rsid w:val="001C1D65"/>
    <w:rsid w:val="001C2B44"/>
    <w:rsid w:val="001C2FB7"/>
    <w:rsid w:val="001C340F"/>
    <w:rsid w:val="001C5CF5"/>
    <w:rsid w:val="001C5CFF"/>
    <w:rsid w:val="001D01E6"/>
    <w:rsid w:val="001D0240"/>
    <w:rsid w:val="001D07E5"/>
    <w:rsid w:val="001D0DBE"/>
    <w:rsid w:val="001D0F39"/>
    <w:rsid w:val="001D0FBE"/>
    <w:rsid w:val="001D3490"/>
    <w:rsid w:val="001D64DE"/>
    <w:rsid w:val="001D6F78"/>
    <w:rsid w:val="001D7235"/>
    <w:rsid w:val="001D7705"/>
    <w:rsid w:val="001E0399"/>
    <w:rsid w:val="001E0E77"/>
    <w:rsid w:val="001E1FF6"/>
    <w:rsid w:val="001E22BD"/>
    <w:rsid w:val="001E2751"/>
    <w:rsid w:val="001E3322"/>
    <w:rsid w:val="001E36A3"/>
    <w:rsid w:val="001E398C"/>
    <w:rsid w:val="001E429B"/>
    <w:rsid w:val="001E4A76"/>
    <w:rsid w:val="001E5A96"/>
    <w:rsid w:val="001F05FF"/>
    <w:rsid w:val="001F0958"/>
    <w:rsid w:val="001F16A3"/>
    <w:rsid w:val="001F1C8F"/>
    <w:rsid w:val="001F2534"/>
    <w:rsid w:val="001F2665"/>
    <w:rsid w:val="001F33C0"/>
    <w:rsid w:val="001F35C3"/>
    <w:rsid w:val="001F3E4E"/>
    <w:rsid w:val="001F5A9A"/>
    <w:rsid w:val="001F601B"/>
    <w:rsid w:val="001F6317"/>
    <w:rsid w:val="001F7C43"/>
    <w:rsid w:val="001F7D08"/>
    <w:rsid w:val="001F7D4A"/>
    <w:rsid w:val="001F7D87"/>
    <w:rsid w:val="001F7FB3"/>
    <w:rsid w:val="00200040"/>
    <w:rsid w:val="00202B06"/>
    <w:rsid w:val="002041D1"/>
    <w:rsid w:val="002046A4"/>
    <w:rsid w:val="00204A15"/>
    <w:rsid w:val="00205012"/>
    <w:rsid w:val="0020766F"/>
    <w:rsid w:val="00207C0D"/>
    <w:rsid w:val="00212E85"/>
    <w:rsid w:val="0021306B"/>
    <w:rsid w:val="00214BD5"/>
    <w:rsid w:val="00214E9A"/>
    <w:rsid w:val="00215FE4"/>
    <w:rsid w:val="00216248"/>
    <w:rsid w:val="00217269"/>
    <w:rsid w:val="0022245F"/>
    <w:rsid w:val="002235A3"/>
    <w:rsid w:val="00223DF3"/>
    <w:rsid w:val="00224446"/>
    <w:rsid w:val="00225288"/>
    <w:rsid w:val="002256ED"/>
    <w:rsid w:val="002263BC"/>
    <w:rsid w:val="00226C81"/>
    <w:rsid w:val="0023009A"/>
    <w:rsid w:val="0023192A"/>
    <w:rsid w:val="00232121"/>
    <w:rsid w:val="0023352D"/>
    <w:rsid w:val="00233D02"/>
    <w:rsid w:val="002355C9"/>
    <w:rsid w:val="00237782"/>
    <w:rsid w:val="00237D31"/>
    <w:rsid w:val="00237FAD"/>
    <w:rsid w:val="002409D3"/>
    <w:rsid w:val="002410D3"/>
    <w:rsid w:val="00241397"/>
    <w:rsid w:val="00242EC4"/>
    <w:rsid w:val="0024499C"/>
    <w:rsid w:val="00244CF4"/>
    <w:rsid w:val="00244FFB"/>
    <w:rsid w:val="00245ABB"/>
    <w:rsid w:val="002469A8"/>
    <w:rsid w:val="00246D44"/>
    <w:rsid w:val="0024705F"/>
    <w:rsid w:val="0025000E"/>
    <w:rsid w:val="00250911"/>
    <w:rsid w:val="002512C0"/>
    <w:rsid w:val="002516AE"/>
    <w:rsid w:val="00254B4C"/>
    <w:rsid w:val="0025528C"/>
    <w:rsid w:val="002557B5"/>
    <w:rsid w:val="00256900"/>
    <w:rsid w:val="00256B78"/>
    <w:rsid w:val="00257A1C"/>
    <w:rsid w:val="00257EFF"/>
    <w:rsid w:val="00260B3C"/>
    <w:rsid w:val="00260B76"/>
    <w:rsid w:val="002612C9"/>
    <w:rsid w:val="00261336"/>
    <w:rsid w:val="0026145C"/>
    <w:rsid w:val="00261A2D"/>
    <w:rsid w:val="00261B66"/>
    <w:rsid w:val="002621B3"/>
    <w:rsid w:val="00262457"/>
    <w:rsid w:val="00262CC6"/>
    <w:rsid w:val="00263ED9"/>
    <w:rsid w:val="00265DB9"/>
    <w:rsid w:val="00266929"/>
    <w:rsid w:val="0026760C"/>
    <w:rsid w:val="002678EF"/>
    <w:rsid w:val="0027044F"/>
    <w:rsid w:val="0027085B"/>
    <w:rsid w:val="00270DC2"/>
    <w:rsid w:val="002716AD"/>
    <w:rsid w:val="002717F3"/>
    <w:rsid w:val="00272869"/>
    <w:rsid w:val="0027291D"/>
    <w:rsid w:val="00273541"/>
    <w:rsid w:val="00274C54"/>
    <w:rsid w:val="002750FE"/>
    <w:rsid w:val="00275961"/>
    <w:rsid w:val="00275A85"/>
    <w:rsid w:val="0027729E"/>
    <w:rsid w:val="00277873"/>
    <w:rsid w:val="00277A0E"/>
    <w:rsid w:val="00277B48"/>
    <w:rsid w:val="00277C96"/>
    <w:rsid w:val="0028148D"/>
    <w:rsid w:val="00281AAC"/>
    <w:rsid w:val="00281CB9"/>
    <w:rsid w:val="002827A5"/>
    <w:rsid w:val="00282CED"/>
    <w:rsid w:val="00283C3A"/>
    <w:rsid w:val="00283E4F"/>
    <w:rsid w:val="0028448F"/>
    <w:rsid w:val="0028456F"/>
    <w:rsid w:val="0028581E"/>
    <w:rsid w:val="00285E91"/>
    <w:rsid w:val="002872CF"/>
    <w:rsid w:val="002904DE"/>
    <w:rsid w:val="00291A24"/>
    <w:rsid w:val="00292291"/>
    <w:rsid w:val="00292D79"/>
    <w:rsid w:val="0029387C"/>
    <w:rsid w:val="00295A15"/>
    <w:rsid w:val="00295E71"/>
    <w:rsid w:val="00296315"/>
    <w:rsid w:val="0029744D"/>
    <w:rsid w:val="00297FCA"/>
    <w:rsid w:val="002A1249"/>
    <w:rsid w:val="002A1DF8"/>
    <w:rsid w:val="002A2481"/>
    <w:rsid w:val="002A2A97"/>
    <w:rsid w:val="002A2D94"/>
    <w:rsid w:val="002A39FC"/>
    <w:rsid w:val="002A3D40"/>
    <w:rsid w:val="002A43C5"/>
    <w:rsid w:val="002A4581"/>
    <w:rsid w:val="002A4919"/>
    <w:rsid w:val="002A57E1"/>
    <w:rsid w:val="002A5958"/>
    <w:rsid w:val="002A64B6"/>
    <w:rsid w:val="002A7712"/>
    <w:rsid w:val="002B0073"/>
    <w:rsid w:val="002B0A64"/>
    <w:rsid w:val="002B0B42"/>
    <w:rsid w:val="002B0FD7"/>
    <w:rsid w:val="002B104B"/>
    <w:rsid w:val="002B12BA"/>
    <w:rsid w:val="002B2F44"/>
    <w:rsid w:val="002B43AD"/>
    <w:rsid w:val="002B4A2E"/>
    <w:rsid w:val="002B4C7A"/>
    <w:rsid w:val="002B4DB1"/>
    <w:rsid w:val="002B5C39"/>
    <w:rsid w:val="002B61E8"/>
    <w:rsid w:val="002B692E"/>
    <w:rsid w:val="002B693A"/>
    <w:rsid w:val="002B6FEA"/>
    <w:rsid w:val="002B770B"/>
    <w:rsid w:val="002C01C8"/>
    <w:rsid w:val="002C0224"/>
    <w:rsid w:val="002C0491"/>
    <w:rsid w:val="002C0599"/>
    <w:rsid w:val="002C17BB"/>
    <w:rsid w:val="002C2D2D"/>
    <w:rsid w:val="002C337D"/>
    <w:rsid w:val="002C3CBE"/>
    <w:rsid w:val="002C4665"/>
    <w:rsid w:val="002C6767"/>
    <w:rsid w:val="002C7587"/>
    <w:rsid w:val="002D0E14"/>
    <w:rsid w:val="002D0E9A"/>
    <w:rsid w:val="002D1148"/>
    <w:rsid w:val="002D194C"/>
    <w:rsid w:val="002D1C53"/>
    <w:rsid w:val="002D2B1E"/>
    <w:rsid w:val="002D3256"/>
    <w:rsid w:val="002D53B8"/>
    <w:rsid w:val="002D53F0"/>
    <w:rsid w:val="002D630B"/>
    <w:rsid w:val="002D694F"/>
    <w:rsid w:val="002D6F81"/>
    <w:rsid w:val="002D75C9"/>
    <w:rsid w:val="002E015E"/>
    <w:rsid w:val="002E08A6"/>
    <w:rsid w:val="002E2AB8"/>
    <w:rsid w:val="002E2CB6"/>
    <w:rsid w:val="002E32A2"/>
    <w:rsid w:val="002E33EF"/>
    <w:rsid w:val="002E3811"/>
    <w:rsid w:val="002E44EE"/>
    <w:rsid w:val="002E451A"/>
    <w:rsid w:val="002E4DB0"/>
    <w:rsid w:val="002E5345"/>
    <w:rsid w:val="002E65AE"/>
    <w:rsid w:val="002E6638"/>
    <w:rsid w:val="002E6EF8"/>
    <w:rsid w:val="002E75BD"/>
    <w:rsid w:val="002F02C0"/>
    <w:rsid w:val="002F0911"/>
    <w:rsid w:val="002F0B36"/>
    <w:rsid w:val="002F14AE"/>
    <w:rsid w:val="002F19A2"/>
    <w:rsid w:val="002F21A9"/>
    <w:rsid w:val="002F3339"/>
    <w:rsid w:val="002F386C"/>
    <w:rsid w:val="002F3F08"/>
    <w:rsid w:val="002F4185"/>
    <w:rsid w:val="002F5A1F"/>
    <w:rsid w:val="002F5ACD"/>
    <w:rsid w:val="002F5E25"/>
    <w:rsid w:val="002F73D3"/>
    <w:rsid w:val="002F7F5D"/>
    <w:rsid w:val="00300AD6"/>
    <w:rsid w:val="0030128E"/>
    <w:rsid w:val="00302A9B"/>
    <w:rsid w:val="0030333D"/>
    <w:rsid w:val="00304C9B"/>
    <w:rsid w:val="00305E2D"/>
    <w:rsid w:val="003078FF"/>
    <w:rsid w:val="00310425"/>
    <w:rsid w:val="0031101F"/>
    <w:rsid w:val="00311143"/>
    <w:rsid w:val="0031153A"/>
    <w:rsid w:val="00311596"/>
    <w:rsid w:val="003121AC"/>
    <w:rsid w:val="00312A46"/>
    <w:rsid w:val="00313158"/>
    <w:rsid w:val="003145C1"/>
    <w:rsid w:val="0031540E"/>
    <w:rsid w:val="003161C1"/>
    <w:rsid w:val="00316F41"/>
    <w:rsid w:val="003178B5"/>
    <w:rsid w:val="003213D6"/>
    <w:rsid w:val="003215A3"/>
    <w:rsid w:val="00322C80"/>
    <w:rsid w:val="00323391"/>
    <w:rsid w:val="00323392"/>
    <w:rsid w:val="00325025"/>
    <w:rsid w:val="00325E6C"/>
    <w:rsid w:val="00326774"/>
    <w:rsid w:val="00327537"/>
    <w:rsid w:val="003277E3"/>
    <w:rsid w:val="00327A96"/>
    <w:rsid w:val="00330E3C"/>
    <w:rsid w:val="003312D0"/>
    <w:rsid w:val="0033134F"/>
    <w:rsid w:val="003314A2"/>
    <w:rsid w:val="0033155E"/>
    <w:rsid w:val="00331DE1"/>
    <w:rsid w:val="00334E87"/>
    <w:rsid w:val="00335782"/>
    <w:rsid w:val="00335CED"/>
    <w:rsid w:val="00336773"/>
    <w:rsid w:val="00336EA2"/>
    <w:rsid w:val="00337015"/>
    <w:rsid w:val="003378BA"/>
    <w:rsid w:val="00340BDB"/>
    <w:rsid w:val="00340E43"/>
    <w:rsid w:val="003416EC"/>
    <w:rsid w:val="003422F6"/>
    <w:rsid w:val="003424EB"/>
    <w:rsid w:val="0034295B"/>
    <w:rsid w:val="00342BB0"/>
    <w:rsid w:val="003432C5"/>
    <w:rsid w:val="00343468"/>
    <w:rsid w:val="0034457B"/>
    <w:rsid w:val="003453A3"/>
    <w:rsid w:val="003459E5"/>
    <w:rsid w:val="00345DE5"/>
    <w:rsid w:val="0034658D"/>
    <w:rsid w:val="00346DE4"/>
    <w:rsid w:val="003517A9"/>
    <w:rsid w:val="003530A7"/>
    <w:rsid w:val="003531BE"/>
    <w:rsid w:val="003538AA"/>
    <w:rsid w:val="003570C6"/>
    <w:rsid w:val="00357890"/>
    <w:rsid w:val="00361807"/>
    <w:rsid w:val="00362388"/>
    <w:rsid w:val="00364E30"/>
    <w:rsid w:val="00365240"/>
    <w:rsid w:val="00365511"/>
    <w:rsid w:val="00365C87"/>
    <w:rsid w:val="00367AAB"/>
    <w:rsid w:val="00367F2D"/>
    <w:rsid w:val="0037035A"/>
    <w:rsid w:val="003704C6"/>
    <w:rsid w:val="00370BDB"/>
    <w:rsid w:val="0037120D"/>
    <w:rsid w:val="003712B2"/>
    <w:rsid w:val="00372590"/>
    <w:rsid w:val="0037261A"/>
    <w:rsid w:val="003729E8"/>
    <w:rsid w:val="00373C57"/>
    <w:rsid w:val="00374EA3"/>
    <w:rsid w:val="003751C8"/>
    <w:rsid w:val="0037695D"/>
    <w:rsid w:val="003769EE"/>
    <w:rsid w:val="00377187"/>
    <w:rsid w:val="003776EB"/>
    <w:rsid w:val="003825BB"/>
    <w:rsid w:val="00383DCA"/>
    <w:rsid w:val="00384F9D"/>
    <w:rsid w:val="00385EC2"/>
    <w:rsid w:val="00391101"/>
    <w:rsid w:val="00394E98"/>
    <w:rsid w:val="0039694B"/>
    <w:rsid w:val="00397428"/>
    <w:rsid w:val="003978B3"/>
    <w:rsid w:val="00397D77"/>
    <w:rsid w:val="003A02A7"/>
    <w:rsid w:val="003A10C7"/>
    <w:rsid w:val="003A12D3"/>
    <w:rsid w:val="003A2B9D"/>
    <w:rsid w:val="003A4838"/>
    <w:rsid w:val="003A55C6"/>
    <w:rsid w:val="003A5856"/>
    <w:rsid w:val="003A5E94"/>
    <w:rsid w:val="003A5F0C"/>
    <w:rsid w:val="003B11A1"/>
    <w:rsid w:val="003B38B9"/>
    <w:rsid w:val="003B5310"/>
    <w:rsid w:val="003B5C22"/>
    <w:rsid w:val="003B5F22"/>
    <w:rsid w:val="003C022C"/>
    <w:rsid w:val="003C0280"/>
    <w:rsid w:val="003C04A1"/>
    <w:rsid w:val="003C0B50"/>
    <w:rsid w:val="003C0C95"/>
    <w:rsid w:val="003C1862"/>
    <w:rsid w:val="003C3047"/>
    <w:rsid w:val="003C44E6"/>
    <w:rsid w:val="003C48A9"/>
    <w:rsid w:val="003C60C5"/>
    <w:rsid w:val="003C61C0"/>
    <w:rsid w:val="003C6290"/>
    <w:rsid w:val="003C7F96"/>
    <w:rsid w:val="003D03FA"/>
    <w:rsid w:val="003D06B0"/>
    <w:rsid w:val="003D1172"/>
    <w:rsid w:val="003D2D3F"/>
    <w:rsid w:val="003D395A"/>
    <w:rsid w:val="003D4AB9"/>
    <w:rsid w:val="003D7554"/>
    <w:rsid w:val="003D7F31"/>
    <w:rsid w:val="003E0081"/>
    <w:rsid w:val="003E034C"/>
    <w:rsid w:val="003E0987"/>
    <w:rsid w:val="003E0F1E"/>
    <w:rsid w:val="003E10FE"/>
    <w:rsid w:val="003E1D83"/>
    <w:rsid w:val="003E1E6E"/>
    <w:rsid w:val="003E34F1"/>
    <w:rsid w:val="003E4496"/>
    <w:rsid w:val="003E45C0"/>
    <w:rsid w:val="003E4DBD"/>
    <w:rsid w:val="003E5C2F"/>
    <w:rsid w:val="003E5F95"/>
    <w:rsid w:val="003E6AC7"/>
    <w:rsid w:val="003E7446"/>
    <w:rsid w:val="003E7A17"/>
    <w:rsid w:val="003F063B"/>
    <w:rsid w:val="003F0970"/>
    <w:rsid w:val="003F1E2A"/>
    <w:rsid w:val="003F2974"/>
    <w:rsid w:val="003F44DC"/>
    <w:rsid w:val="003F5F33"/>
    <w:rsid w:val="003F7AEC"/>
    <w:rsid w:val="00400CDC"/>
    <w:rsid w:val="00401815"/>
    <w:rsid w:val="004029F5"/>
    <w:rsid w:val="004031CC"/>
    <w:rsid w:val="004031CE"/>
    <w:rsid w:val="0040355F"/>
    <w:rsid w:val="00403B3B"/>
    <w:rsid w:val="00404C57"/>
    <w:rsid w:val="00405FE0"/>
    <w:rsid w:val="00406219"/>
    <w:rsid w:val="0040687A"/>
    <w:rsid w:val="00406B88"/>
    <w:rsid w:val="00406D04"/>
    <w:rsid w:val="00407332"/>
    <w:rsid w:val="00407772"/>
    <w:rsid w:val="0041025C"/>
    <w:rsid w:val="0041289A"/>
    <w:rsid w:val="004137C1"/>
    <w:rsid w:val="00415E18"/>
    <w:rsid w:val="00416101"/>
    <w:rsid w:val="004168DA"/>
    <w:rsid w:val="00416DC0"/>
    <w:rsid w:val="004175E6"/>
    <w:rsid w:val="004178CE"/>
    <w:rsid w:val="004203E4"/>
    <w:rsid w:val="00420C4A"/>
    <w:rsid w:val="00421051"/>
    <w:rsid w:val="00422185"/>
    <w:rsid w:val="004222D0"/>
    <w:rsid w:val="0042462A"/>
    <w:rsid w:val="00424A1E"/>
    <w:rsid w:val="0042518F"/>
    <w:rsid w:val="00426D36"/>
    <w:rsid w:val="00426F08"/>
    <w:rsid w:val="00430B3D"/>
    <w:rsid w:val="00430FC1"/>
    <w:rsid w:val="004319F1"/>
    <w:rsid w:val="0043291E"/>
    <w:rsid w:val="004335C6"/>
    <w:rsid w:val="00433A34"/>
    <w:rsid w:val="004340A3"/>
    <w:rsid w:val="00434B18"/>
    <w:rsid w:val="00434C25"/>
    <w:rsid w:val="00435546"/>
    <w:rsid w:val="00436515"/>
    <w:rsid w:val="00437272"/>
    <w:rsid w:val="004414F2"/>
    <w:rsid w:val="00441DEB"/>
    <w:rsid w:val="00443B43"/>
    <w:rsid w:val="00443EED"/>
    <w:rsid w:val="00444741"/>
    <w:rsid w:val="004454A6"/>
    <w:rsid w:val="004462CC"/>
    <w:rsid w:val="00447483"/>
    <w:rsid w:val="0045020F"/>
    <w:rsid w:val="00451F0F"/>
    <w:rsid w:val="00452704"/>
    <w:rsid w:val="0045483B"/>
    <w:rsid w:val="00454A9D"/>
    <w:rsid w:val="004557FA"/>
    <w:rsid w:val="00455B22"/>
    <w:rsid w:val="00456300"/>
    <w:rsid w:val="004565BF"/>
    <w:rsid w:val="00460D32"/>
    <w:rsid w:val="00461581"/>
    <w:rsid w:val="00461814"/>
    <w:rsid w:val="0046184C"/>
    <w:rsid w:val="00461D57"/>
    <w:rsid w:val="00463AAC"/>
    <w:rsid w:val="004640C2"/>
    <w:rsid w:val="00464377"/>
    <w:rsid w:val="004649CC"/>
    <w:rsid w:val="00466891"/>
    <w:rsid w:val="00466AAB"/>
    <w:rsid w:val="00466D18"/>
    <w:rsid w:val="00466ECE"/>
    <w:rsid w:val="00466FB4"/>
    <w:rsid w:val="004670A1"/>
    <w:rsid w:val="00470344"/>
    <w:rsid w:val="004705D6"/>
    <w:rsid w:val="00471825"/>
    <w:rsid w:val="00471826"/>
    <w:rsid w:val="00471A22"/>
    <w:rsid w:val="00474BFB"/>
    <w:rsid w:val="00474EDC"/>
    <w:rsid w:val="00475128"/>
    <w:rsid w:val="0047773E"/>
    <w:rsid w:val="004801CA"/>
    <w:rsid w:val="00480208"/>
    <w:rsid w:val="00480476"/>
    <w:rsid w:val="0048059A"/>
    <w:rsid w:val="0048063B"/>
    <w:rsid w:val="00480820"/>
    <w:rsid w:val="00480A51"/>
    <w:rsid w:val="00480FC9"/>
    <w:rsid w:val="004832A2"/>
    <w:rsid w:val="00483789"/>
    <w:rsid w:val="00483FC2"/>
    <w:rsid w:val="0048487F"/>
    <w:rsid w:val="0048720A"/>
    <w:rsid w:val="00487854"/>
    <w:rsid w:val="00487A8F"/>
    <w:rsid w:val="00487FAF"/>
    <w:rsid w:val="0049075E"/>
    <w:rsid w:val="00490D3A"/>
    <w:rsid w:val="00490F2A"/>
    <w:rsid w:val="0049165C"/>
    <w:rsid w:val="00491B38"/>
    <w:rsid w:val="004933C5"/>
    <w:rsid w:val="0049351D"/>
    <w:rsid w:val="00494C44"/>
    <w:rsid w:val="00495543"/>
    <w:rsid w:val="0049618E"/>
    <w:rsid w:val="004967BB"/>
    <w:rsid w:val="004976D4"/>
    <w:rsid w:val="00497D75"/>
    <w:rsid w:val="004A06BF"/>
    <w:rsid w:val="004A1F8A"/>
    <w:rsid w:val="004A2BDD"/>
    <w:rsid w:val="004A315A"/>
    <w:rsid w:val="004A3E10"/>
    <w:rsid w:val="004A5BD6"/>
    <w:rsid w:val="004A6337"/>
    <w:rsid w:val="004A70F5"/>
    <w:rsid w:val="004A7739"/>
    <w:rsid w:val="004B093C"/>
    <w:rsid w:val="004B10B0"/>
    <w:rsid w:val="004B12F3"/>
    <w:rsid w:val="004B17CA"/>
    <w:rsid w:val="004B388D"/>
    <w:rsid w:val="004B388E"/>
    <w:rsid w:val="004B3F92"/>
    <w:rsid w:val="004B47E6"/>
    <w:rsid w:val="004B684D"/>
    <w:rsid w:val="004B78E7"/>
    <w:rsid w:val="004B79D8"/>
    <w:rsid w:val="004B7CCC"/>
    <w:rsid w:val="004C0549"/>
    <w:rsid w:val="004C1F0F"/>
    <w:rsid w:val="004C29BF"/>
    <w:rsid w:val="004C3EAB"/>
    <w:rsid w:val="004C3F00"/>
    <w:rsid w:val="004C3FF4"/>
    <w:rsid w:val="004C5ABC"/>
    <w:rsid w:val="004C6431"/>
    <w:rsid w:val="004C74C1"/>
    <w:rsid w:val="004C77AE"/>
    <w:rsid w:val="004C7E2F"/>
    <w:rsid w:val="004D01DE"/>
    <w:rsid w:val="004D0C8E"/>
    <w:rsid w:val="004D21C7"/>
    <w:rsid w:val="004D220F"/>
    <w:rsid w:val="004D2446"/>
    <w:rsid w:val="004D256B"/>
    <w:rsid w:val="004D2880"/>
    <w:rsid w:val="004D3145"/>
    <w:rsid w:val="004D32F3"/>
    <w:rsid w:val="004D3890"/>
    <w:rsid w:val="004D3DFD"/>
    <w:rsid w:val="004D470D"/>
    <w:rsid w:val="004D4982"/>
    <w:rsid w:val="004D56E5"/>
    <w:rsid w:val="004D6A50"/>
    <w:rsid w:val="004D6DA8"/>
    <w:rsid w:val="004D709F"/>
    <w:rsid w:val="004E03A9"/>
    <w:rsid w:val="004E09A3"/>
    <w:rsid w:val="004E1EC6"/>
    <w:rsid w:val="004E1FFD"/>
    <w:rsid w:val="004E2272"/>
    <w:rsid w:val="004E29B3"/>
    <w:rsid w:val="004E43B2"/>
    <w:rsid w:val="004E4884"/>
    <w:rsid w:val="004E58CC"/>
    <w:rsid w:val="004E5D10"/>
    <w:rsid w:val="004E749F"/>
    <w:rsid w:val="004E768E"/>
    <w:rsid w:val="004E7762"/>
    <w:rsid w:val="004F008E"/>
    <w:rsid w:val="004F1A60"/>
    <w:rsid w:val="004F1ED3"/>
    <w:rsid w:val="004F25E4"/>
    <w:rsid w:val="004F273E"/>
    <w:rsid w:val="004F59F7"/>
    <w:rsid w:val="004F5BCF"/>
    <w:rsid w:val="004F67EA"/>
    <w:rsid w:val="004F6E45"/>
    <w:rsid w:val="004F710A"/>
    <w:rsid w:val="004F73A7"/>
    <w:rsid w:val="004F74F8"/>
    <w:rsid w:val="00501677"/>
    <w:rsid w:val="005019EC"/>
    <w:rsid w:val="00501ECD"/>
    <w:rsid w:val="005028DA"/>
    <w:rsid w:val="0050476B"/>
    <w:rsid w:val="005053BE"/>
    <w:rsid w:val="00505ED3"/>
    <w:rsid w:val="00506955"/>
    <w:rsid w:val="00510531"/>
    <w:rsid w:val="00510B2A"/>
    <w:rsid w:val="005123E0"/>
    <w:rsid w:val="005126F4"/>
    <w:rsid w:val="00512DCE"/>
    <w:rsid w:val="00512E7F"/>
    <w:rsid w:val="005138A2"/>
    <w:rsid w:val="00516841"/>
    <w:rsid w:val="00520A0D"/>
    <w:rsid w:val="00520D49"/>
    <w:rsid w:val="005218B0"/>
    <w:rsid w:val="00522711"/>
    <w:rsid w:val="00523306"/>
    <w:rsid w:val="00523A9C"/>
    <w:rsid w:val="00524D87"/>
    <w:rsid w:val="0052559E"/>
    <w:rsid w:val="00525766"/>
    <w:rsid w:val="0052766A"/>
    <w:rsid w:val="00527ED4"/>
    <w:rsid w:val="00530138"/>
    <w:rsid w:val="0053091D"/>
    <w:rsid w:val="00530C7C"/>
    <w:rsid w:val="005326F3"/>
    <w:rsid w:val="00533425"/>
    <w:rsid w:val="005343D4"/>
    <w:rsid w:val="00535846"/>
    <w:rsid w:val="00535922"/>
    <w:rsid w:val="0053601A"/>
    <w:rsid w:val="00536027"/>
    <w:rsid w:val="0053625C"/>
    <w:rsid w:val="00536C16"/>
    <w:rsid w:val="00537311"/>
    <w:rsid w:val="0053739F"/>
    <w:rsid w:val="00537C48"/>
    <w:rsid w:val="0054027D"/>
    <w:rsid w:val="0054064D"/>
    <w:rsid w:val="00540A6D"/>
    <w:rsid w:val="00542590"/>
    <w:rsid w:val="005451D2"/>
    <w:rsid w:val="00546E0D"/>
    <w:rsid w:val="00547083"/>
    <w:rsid w:val="00547E20"/>
    <w:rsid w:val="00547E2C"/>
    <w:rsid w:val="00547FB4"/>
    <w:rsid w:val="0055067F"/>
    <w:rsid w:val="00550AE0"/>
    <w:rsid w:val="00550D05"/>
    <w:rsid w:val="005518B3"/>
    <w:rsid w:val="00552157"/>
    <w:rsid w:val="00553308"/>
    <w:rsid w:val="00554B0B"/>
    <w:rsid w:val="00555B4A"/>
    <w:rsid w:val="00556158"/>
    <w:rsid w:val="005572F0"/>
    <w:rsid w:val="00557854"/>
    <w:rsid w:val="00560C67"/>
    <w:rsid w:val="005614A7"/>
    <w:rsid w:val="005618D8"/>
    <w:rsid w:val="00562D96"/>
    <w:rsid w:val="00562FD4"/>
    <w:rsid w:val="00563466"/>
    <w:rsid w:val="00563B6E"/>
    <w:rsid w:val="00563FB4"/>
    <w:rsid w:val="00565C6C"/>
    <w:rsid w:val="005666DF"/>
    <w:rsid w:val="005667C0"/>
    <w:rsid w:val="00567067"/>
    <w:rsid w:val="0056770D"/>
    <w:rsid w:val="00570D67"/>
    <w:rsid w:val="005712C7"/>
    <w:rsid w:val="0057269F"/>
    <w:rsid w:val="00572A18"/>
    <w:rsid w:val="00572CCB"/>
    <w:rsid w:val="0057303C"/>
    <w:rsid w:val="005732AC"/>
    <w:rsid w:val="00573FA9"/>
    <w:rsid w:val="00575A90"/>
    <w:rsid w:val="00576A12"/>
    <w:rsid w:val="005779DE"/>
    <w:rsid w:val="00577EB1"/>
    <w:rsid w:val="0058167F"/>
    <w:rsid w:val="005824A6"/>
    <w:rsid w:val="005830E2"/>
    <w:rsid w:val="00585490"/>
    <w:rsid w:val="00585492"/>
    <w:rsid w:val="00585E61"/>
    <w:rsid w:val="00586129"/>
    <w:rsid w:val="005862EA"/>
    <w:rsid w:val="0058657B"/>
    <w:rsid w:val="005872F3"/>
    <w:rsid w:val="005877CD"/>
    <w:rsid w:val="0058796B"/>
    <w:rsid w:val="00590A13"/>
    <w:rsid w:val="00590CFB"/>
    <w:rsid w:val="00594A39"/>
    <w:rsid w:val="00594CC4"/>
    <w:rsid w:val="0059558E"/>
    <w:rsid w:val="00596002"/>
    <w:rsid w:val="005971EC"/>
    <w:rsid w:val="00597FBF"/>
    <w:rsid w:val="005A089A"/>
    <w:rsid w:val="005A0EE3"/>
    <w:rsid w:val="005A0F26"/>
    <w:rsid w:val="005A11E7"/>
    <w:rsid w:val="005A163A"/>
    <w:rsid w:val="005A21D8"/>
    <w:rsid w:val="005A28C1"/>
    <w:rsid w:val="005A2ED3"/>
    <w:rsid w:val="005A3A27"/>
    <w:rsid w:val="005A43C2"/>
    <w:rsid w:val="005A579A"/>
    <w:rsid w:val="005A7048"/>
    <w:rsid w:val="005B04F9"/>
    <w:rsid w:val="005B1B17"/>
    <w:rsid w:val="005B29EF"/>
    <w:rsid w:val="005B2A87"/>
    <w:rsid w:val="005B32D6"/>
    <w:rsid w:val="005B3872"/>
    <w:rsid w:val="005B6452"/>
    <w:rsid w:val="005B7C55"/>
    <w:rsid w:val="005C0228"/>
    <w:rsid w:val="005C074B"/>
    <w:rsid w:val="005C09F6"/>
    <w:rsid w:val="005C2945"/>
    <w:rsid w:val="005C39C9"/>
    <w:rsid w:val="005C3B2D"/>
    <w:rsid w:val="005C3C5C"/>
    <w:rsid w:val="005C6027"/>
    <w:rsid w:val="005C65D7"/>
    <w:rsid w:val="005C759E"/>
    <w:rsid w:val="005C7680"/>
    <w:rsid w:val="005C7AFD"/>
    <w:rsid w:val="005D0AE4"/>
    <w:rsid w:val="005D0B76"/>
    <w:rsid w:val="005D207F"/>
    <w:rsid w:val="005D26C9"/>
    <w:rsid w:val="005D280C"/>
    <w:rsid w:val="005D3B1C"/>
    <w:rsid w:val="005D3B40"/>
    <w:rsid w:val="005D4084"/>
    <w:rsid w:val="005D50C8"/>
    <w:rsid w:val="005D5383"/>
    <w:rsid w:val="005D56EF"/>
    <w:rsid w:val="005D627C"/>
    <w:rsid w:val="005D632E"/>
    <w:rsid w:val="005D73D3"/>
    <w:rsid w:val="005D7699"/>
    <w:rsid w:val="005E1E3E"/>
    <w:rsid w:val="005E1F83"/>
    <w:rsid w:val="005E2383"/>
    <w:rsid w:val="005E2FDB"/>
    <w:rsid w:val="005E31BB"/>
    <w:rsid w:val="005E332A"/>
    <w:rsid w:val="005E39ED"/>
    <w:rsid w:val="005E3DA5"/>
    <w:rsid w:val="005E3F06"/>
    <w:rsid w:val="005E3F92"/>
    <w:rsid w:val="005E5A8D"/>
    <w:rsid w:val="005E60D0"/>
    <w:rsid w:val="005E7E84"/>
    <w:rsid w:val="005F055D"/>
    <w:rsid w:val="005F106A"/>
    <w:rsid w:val="005F576F"/>
    <w:rsid w:val="005F58F5"/>
    <w:rsid w:val="005F5E00"/>
    <w:rsid w:val="005F644E"/>
    <w:rsid w:val="005F6918"/>
    <w:rsid w:val="005F7465"/>
    <w:rsid w:val="006017D9"/>
    <w:rsid w:val="00602A6B"/>
    <w:rsid w:val="006033A6"/>
    <w:rsid w:val="006035F0"/>
    <w:rsid w:val="00603D46"/>
    <w:rsid w:val="00603D49"/>
    <w:rsid w:val="0060417A"/>
    <w:rsid w:val="006057E3"/>
    <w:rsid w:val="00606342"/>
    <w:rsid w:val="006070BA"/>
    <w:rsid w:val="006072D7"/>
    <w:rsid w:val="0060764B"/>
    <w:rsid w:val="006100B4"/>
    <w:rsid w:val="006105E4"/>
    <w:rsid w:val="00610FCA"/>
    <w:rsid w:val="006111C4"/>
    <w:rsid w:val="00612030"/>
    <w:rsid w:val="00612176"/>
    <w:rsid w:val="00612799"/>
    <w:rsid w:val="00612AEE"/>
    <w:rsid w:val="00613993"/>
    <w:rsid w:val="00613CE4"/>
    <w:rsid w:val="00614A3F"/>
    <w:rsid w:val="00615080"/>
    <w:rsid w:val="0061545B"/>
    <w:rsid w:val="00616034"/>
    <w:rsid w:val="00616B0F"/>
    <w:rsid w:val="00616BC0"/>
    <w:rsid w:val="00620038"/>
    <w:rsid w:val="00622DD1"/>
    <w:rsid w:val="00624192"/>
    <w:rsid w:val="006261AE"/>
    <w:rsid w:val="006271A4"/>
    <w:rsid w:val="00630768"/>
    <w:rsid w:val="0063098D"/>
    <w:rsid w:val="00630CC0"/>
    <w:rsid w:val="00631A80"/>
    <w:rsid w:val="0063241C"/>
    <w:rsid w:val="00633605"/>
    <w:rsid w:val="00634D8F"/>
    <w:rsid w:val="00634FFD"/>
    <w:rsid w:val="006353AB"/>
    <w:rsid w:val="00636987"/>
    <w:rsid w:val="0064062F"/>
    <w:rsid w:val="00640C0F"/>
    <w:rsid w:val="0064139F"/>
    <w:rsid w:val="0064177B"/>
    <w:rsid w:val="00642383"/>
    <w:rsid w:val="00642993"/>
    <w:rsid w:val="006435E8"/>
    <w:rsid w:val="0064383A"/>
    <w:rsid w:val="00644D0C"/>
    <w:rsid w:val="0064532A"/>
    <w:rsid w:val="0064590A"/>
    <w:rsid w:val="00646D5A"/>
    <w:rsid w:val="0065009B"/>
    <w:rsid w:val="00650831"/>
    <w:rsid w:val="00650A50"/>
    <w:rsid w:val="0065167C"/>
    <w:rsid w:val="006535BD"/>
    <w:rsid w:val="00653DEF"/>
    <w:rsid w:val="00654A63"/>
    <w:rsid w:val="00654F62"/>
    <w:rsid w:val="0065654E"/>
    <w:rsid w:val="00656B2E"/>
    <w:rsid w:val="00660363"/>
    <w:rsid w:val="00661A64"/>
    <w:rsid w:val="006626CF"/>
    <w:rsid w:val="0066273E"/>
    <w:rsid w:val="00664652"/>
    <w:rsid w:val="00664A62"/>
    <w:rsid w:val="00664BFC"/>
    <w:rsid w:val="00664DE6"/>
    <w:rsid w:val="006654E4"/>
    <w:rsid w:val="00667059"/>
    <w:rsid w:val="00667890"/>
    <w:rsid w:val="00667BD0"/>
    <w:rsid w:val="00670AFC"/>
    <w:rsid w:val="0067127C"/>
    <w:rsid w:val="006731A8"/>
    <w:rsid w:val="00673D5A"/>
    <w:rsid w:val="00673EA1"/>
    <w:rsid w:val="006748A9"/>
    <w:rsid w:val="00674B91"/>
    <w:rsid w:val="006752D2"/>
    <w:rsid w:val="00676BBF"/>
    <w:rsid w:val="00680409"/>
    <w:rsid w:val="00680BA8"/>
    <w:rsid w:val="00680CBF"/>
    <w:rsid w:val="006812DD"/>
    <w:rsid w:val="00681363"/>
    <w:rsid w:val="00681ADC"/>
    <w:rsid w:val="00681E4C"/>
    <w:rsid w:val="006829D3"/>
    <w:rsid w:val="00682C2B"/>
    <w:rsid w:val="00682CA5"/>
    <w:rsid w:val="00683AD4"/>
    <w:rsid w:val="00683DC6"/>
    <w:rsid w:val="00685308"/>
    <w:rsid w:val="00685A6A"/>
    <w:rsid w:val="0068758B"/>
    <w:rsid w:val="006877DE"/>
    <w:rsid w:val="00687B61"/>
    <w:rsid w:val="00687C38"/>
    <w:rsid w:val="0069019F"/>
    <w:rsid w:val="0069185E"/>
    <w:rsid w:val="00692D66"/>
    <w:rsid w:val="006931EA"/>
    <w:rsid w:val="006938E6"/>
    <w:rsid w:val="00693F0C"/>
    <w:rsid w:val="00695741"/>
    <w:rsid w:val="006966E0"/>
    <w:rsid w:val="006974C1"/>
    <w:rsid w:val="006A1305"/>
    <w:rsid w:val="006A1998"/>
    <w:rsid w:val="006A20AD"/>
    <w:rsid w:val="006A23D0"/>
    <w:rsid w:val="006A2F22"/>
    <w:rsid w:val="006A316A"/>
    <w:rsid w:val="006A3E02"/>
    <w:rsid w:val="006A4404"/>
    <w:rsid w:val="006A450D"/>
    <w:rsid w:val="006A54AF"/>
    <w:rsid w:val="006A5A81"/>
    <w:rsid w:val="006A5BD0"/>
    <w:rsid w:val="006A613E"/>
    <w:rsid w:val="006A753C"/>
    <w:rsid w:val="006A75FB"/>
    <w:rsid w:val="006A7877"/>
    <w:rsid w:val="006B0547"/>
    <w:rsid w:val="006B1A9A"/>
    <w:rsid w:val="006B2158"/>
    <w:rsid w:val="006B3363"/>
    <w:rsid w:val="006B3406"/>
    <w:rsid w:val="006B53DA"/>
    <w:rsid w:val="006B5E87"/>
    <w:rsid w:val="006B6B82"/>
    <w:rsid w:val="006B6E0E"/>
    <w:rsid w:val="006B7FED"/>
    <w:rsid w:val="006C07E4"/>
    <w:rsid w:val="006C091F"/>
    <w:rsid w:val="006C1120"/>
    <w:rsid w:val="006C1314"/>
    <w:rsid w:val="006C1875"/>
    <w:rsid w:val="006C2814"/>
    <w:rsid w:val="006C289A"/>
    <w:rsid w:val="006C2FE5"/>
    <w:rsid w:val="006C39ED"/>
    <w:rsid w:val="006C431D"/>
    <w:rsid w:val="006C515A"/>
    <w:rsid w:val="006C5293"/>
    <w:rsid w:val="006C599B"/>
    <w:rsid w:val="006C63DF"/>
    <w:rsid w:val="006C7B6F"/>
    <w:rsid w:val="006D004A"/>
    <w:rsid w:val="006D05FC"/>
    <w:rsid w:val="006D071B"/>
    <w:rsid w:val="006D1FA5"/>
    <w:rsid w:val="006D28D7"/>
    <w:rsid w:val="006D3957"/>
    <w:rsid w:val="006D3D2B"/>
    <w:rsid w:val="006D4271"/>
    <w:rsid w:val="006D4F99"/>
    <w:rsid w:val="006D525E"/>
    <w:rsid w:val="006D5780"/>
    <w:rsid w:val="006D5893"/>
    <w:rsid w:val="006D5CC2"/>
    <w:rsid w:val="006D5E7C"/>
    <w:rsid w:val="006D7543"/>
    <w:rsid w:val="006E0355"/>
    <w:rsid w:val="006E18FA"/>
    <w:rsid w:val="006E1C9E"/>
    <w:rsid w:val="006E20C9"/>
    <w:rsid w:val="006E38B6"/>
    <w:rsid w:val="006E3E34"/>
    <w:rsid w:val="006E45D7"/>
    <w:rsid w:val="006E5367"/>
    <w:rsid w:val="006E53C9"/>
    <w:rsid w:val="006E5F51"/>
    <w:rsid w:val="006E6BA1"/>
    <w:rsid w:val="006E7403"/>
    <w:rsid w:val="006E7BCC"/>
    <w:rsid w:val="006F0BD9"/>
    <w:rsid w:val="006F1D92"/>
    <w:rsid w:val="006F227B"/>
    <w:rsid w:val="006F25F6"/>
    <w:rsid w:val="006F2868"/>
    <w:rsid w:val="006F2A66"/>
    <w:rsid w:val="006F2EBB"/>
    <w:rsid w:val="006F33B2"/>
    <w:rsid w:val="006F38D5"/>
    <w:rsid w:val="006F3982"/>
    <w:rsid w:val="006F3C1C"/>
    <w:rsid w:val="006F4757"/>
    <w:rsid w:val="006F48E6"/>
    <w:rsid w:val="006F4C36"/>
    <w:rsid w:val="006F5488"/>
    <w:rsid w:val="006F5FB0"/>
    <w:rsid w:val="006F6444"/>
    <w:rsid w:val="006F7D79"/>
    <w:rsid w:val="0070042B"/>
    <w:rsid w:val="0070168A"/>
    <w:rsid w:val="00701B31"/>
    <w:rsid w:val="00703446"/>
    <w:rsid w:val="007040C5"/>
    <w:rsid w:val="00705E81"/>
    <w:rsid w:val="007062A7"/>
    <w:rsid w:val="007064EF"/>
    <w:rsid w:val="00706631"/>
    <w:rsid w:val="00706BFE"/>
    <w:rsid w:val="00706D2F"/>
    <w:rsid w:val="00706F9A"/>
    <w:rsid w:val="0070710D"/>
    <w:rsid w:val="00710F3D"/>
    <w:rsid w:val="007119D1"/>
    <w:rsid w:val="00713899"/>
    <w:rsid w:val="00713C15"/>
    <w:rsid w:val="00714A77"/>
    <w:rsid w:val="0071521D"/>
    <w:rsid w:val="00715E00"/>
    <w:rsid w:val="0071601F"/>
    <w:rsid w:val="0071740F"/>
    <w:rsid w:val="00717A8C"/>
    <w:rsid w:val="00717B4F"/>
    <w:rsid w:val="00721342"/>
    <w:rsid w:val="00721A0C"/>
    <w:rsid w:val="00721A54"/>
    <w:rsid w:val="00722B80"/>
    <w:rsid w:val="00724A5B"/>
    <w:rsid w:val="00724DBD"/>
    <w:rsid w:val="00724FE8"/>
    <w:rsid w:val="0072666F"/>
    <w:rsid w:val="007268F1"/>
    <w:rsid w:val="00726D54"/>
    <w:rsid w:val="00727556"/>
    <w:rsid w:val="0072764D"/>
    <w:rsid w:val="00727B7A"/>
    <w:rsid w:val="00727CFA"/>
    <w:rsid w:val="00727DB8"/>
    <w:rsid w:val="00732732"/>
    <w:rsid w:val="00732B5B"/>
    <w:rsid w:val="00732C42"/>
    <w:rsid w:val="00732F11"/>
    <w:rsid w:val="007352A9"/>
    <w:rsid w:val="0073681A"/>
    <w:rsid w:val="00737D12"/>
    <w:rsid w:val="00737D40"/>
    <w:rsid w:val="0074067B"/>
    <w:rsid w:val="00740B89"/>
    <w:rsid w:val="0074174F"/>
    <w:rsid w:val="0074202C"/>
    <w:rsid w:val="00742B82"/>
    <w:rsid w:val="0074487E"/>
    <w:rsid w:val="0074542D"/>
    <w:rsid w:val="007467EE"/>
    <w:rsid w:val="00746D1F"/>
    <w:rsid w:val="00746E4D"/>
    <w:rsid w:val="007471D2"/>
    <w:rsid w:val="007474C8"/>
    <w:rsid w:val="00747CDB"/>
    <w:rsid w:val="00750316"/>
    <w:rsid w:val="00750813"/>
    <w:rsid w:val="00750E08"/>
    <w:rsid w:val="007532A4"/>
    <w:rsid w:val="00753D4E"/>
    <w:rsid w:val="00754226"/>
    <w:rsid w:val="00754841"/>
    <w:rsid w:val="00754D1B"/>
    <w:rsid w:val="00754EEA"/>
    <w:rsid w:val="00755BDE"/>
    <w:rsid w:val="00756282"/>
    <w:rsid w:val="0076007D"/>
    <w:rsid w:val="00761845"/>
    <w:rsid w:val="0076216E"/>
    <w:rsid w:val="0076274D"/>
    <w:rsid w:val="00762AA1"/>
    <w:rsid w:val="00763E4E"/>
    <w:rsid w:val="00764016"/>
    <w:rsid w:val="00765115"/>
    <w:rsid w:val="0076569D"/>
    <w:rsid w:val="00765A03"/>
    <w:rsid w:val="00765C4B"/>
    <w:rsid w:val="00765F54"/>
    <w:rsid w:val="00766681"/>
    <w:rsid w:val="0076674D"/>
    <w:rsid w:val="00767314"/>
    <w:rsid w:val="007700F6"/>
    <w:rsid w:val="007701C0"/>
    <w:rsid w:val="00770F76"/>
    <w:rsid w:val="0077130C"/>
    <w:rsid w:val="00771D41"/>
    <w:rsid w:val="0077391E"/>
    <w:rsid w:val="00776A69"/>
    <w:rsid w:val="00776EDD"/>
    <w:rsid w:val="00781B07"/>
    <w:rsid w:val="00781FD1"/>
    <w:rsid w:val="00782578"/>
    <w:rsid w:val="007827C5"/>
    <w:rsid w:val="007827CD"/>
    <w:rsid w:val="00782EBF"/>
    <w:rsid w:val="00783E47"/>
    <w:rsid w:val="00784A4A"/>
    <w:rsid w:val="00784C11"/>
    <w:rsid w:val="00784DB0"/>
    <w:rsid w:val="00784E93"/>
    <w:rsid w:val="00784ED0"/>
    <w:rsid w:val="00785263"/>
    <w:rsid w:val="00786F15"/>
    <w:rsid w:val="007870FC"/>
    <w:rsid w:val="00787101"/>
    <w:rsid w:val="007901E9"/>
    <w:rsid w:val="00792A53"/>
    <w:rsid w:val="007933D3"/>
    <w:rsid w:val="007938B5"/>
    <w:rsid w:val="007947A9"/>
    <w:rsid w:val="00794D1D"/>
    <w:rsid w:val="007950FF"/>
    <w:rsid w:val="0079515B"/>
    <w:rsid w:val="007951FB"/>
    <w:rsid w:val="00795CE2"/>
    <w:rsid w:val="007961C7"/>
    <w:rsid w:val="00796699"/>
    <w:rsid w:val="007A004A"/>
    <w:rsid w:val="007A330D"/>
    <w:rsid w:val="007A48C2"/>
    <w:rsid w:val="007A5C47"/>
    <w:rsid w:val="007A5CA7"/>
    <w:rsid w:val="007A7761"/>
    <w:rsid w:val="007A7808"/>
    <w:rsid w:val="007B12D9"/>
    <w:rsid w:val="007B268B"/>
    <w:rsid w:val="007B5482"/>
    <w:rsid w:val="007B7C6C"/>
    <w:rsid w:val="007C19C1"/>
    <w:rsid w:val="007C20B3"/>
    <w:rsid w:val="007C3C21"/>
    <w:rsid w:val="007C3D76"/>
    <w:rsid w:val="007C3F57"/>
    <w:rsid w:val="007C4058"/>
    <w:rsid w:val="007C5CC5"/>
    <w:rsid w:val="007C6320"/>
    <w:rsid w:val="007C6646"/>
    <w:rsid w:val="007C76FE"/>
    <w:rsid w:val="007D03C8"/>
    <w:rsid w:val="007D0483"/>
    <w:rsid w:val="007D0D52"/>
    <w:rsid w:val="007D1505"/>
    <w:rsid w:val="007D1991"/>
    <w:rsid w:val="007D539E"/>
    <w:rsid w:val="007D729D"/>
    <w:rsid w:val="007E0494"/>
    <w:rsid w:val="007E11DD"/>
    <w:rsid w:val="007E16E9"/>
    <w:rsid w:val="007E266F"/>
    <w:rsid w:val="007E2898"/>
    <w:rsid w:val="007E2E8A"/>
    <w:rsid w:val="007E30E8"/>
    <w:rsid w:val="007E31EA"/>
    <w:rsid w:val="007E401F"/>
    <w:rsid w:val="007E533F"/>
    <w:rsid w:val="007E5A30"/>
    <w:rsid w:val="007E6FC0"/>
    <w:rsid w:val="007F02D9"/>
    <w:rsid w:val="007F0F26"/>
    <w:rsid w:val="007F10F7"/>
    <w:rsid w:val="007F1A50"/>
    <w:rsid w:val="007F21F0"/>
    <w:rsid w:val="007F27DB"/>
    <w:rsid w:val="007F2F5D"/>
    <w:rsid w:val="007F31DA"/>
    <w:rsid w:val="007F6B53"/>
    <w:rsid w:val="007F6C1E"/>
    <w:rsid w:val="007F70C7"/>
    <w:rsid w:val="007F7109"/>
    <w:rsid w:val="007F77DA"/>
    <w:rsid w:val="008002FB"/>
    <w:rsid w:val="0080044B"/>
    <w:rsid w:val="00800653"/>
    <w:rsid w:val="0080121F"/>
    <w:rsid w:val="0080130A"/>
    <w:rsid w:val="00801C1C"/>
    <w:rsid w:val="00801F33"/>
    <w:rsid w:val="00802E16"/>
    <w:rsid w:val="00802E56"/>
    <w:rsid w:val="0080320C"/>
    <w:rsid w:val="0080337E"/>
    <w:rsid w:val="00803D49"/>
    <w:rsid w:val="00805EBF"/>
    <w:rsid w:val="00806711"/>
    <w:rsid w:val="0081035F"/>
    <w:rsid w:val="00810AB9"/>
    <w:rsid w:val="008115DD"/>
    <w:rsid w:val="00811B25"/>
    <w:rsid w:val="0081304A"/>
    <w:rsid w:val="0081312D"/>
    <w:rsid w:val="00814B8E"/>
    <w:rsid w:val="008153E4"/>
    <w:rsid w:val="00815BC7"/>
    <w:rsid w:val="00816394"/>
    <w:rsid w:val="0081684B"/>
    <w:rsid w:val="00816EA5"/>
    <w:rsid w:val="0081700A"/>
    <w:rsid w:val="00817454"/>
    <w:rsid w:val="00817789"/>
    <w:rsid w:val="008217F3"/>
    <w:rsid w:val="00822607"/>
    <w:rsid w:val="0082377E"/>
    <w:rsid w:val="00825029"/>
    <w:rsid w:val="00826319"/>
    <w:rsid w:val="008269CD"/>
    <w:rsid w:val="008304CD"/>
    <w:rsid w:val="00830B0C"/>
    <w:rsid w:val="00830BF5"/>
    <w:rsid w:val="00831426"/>
    <w:rsid w:val="0083194B"/>
    <w:rsid w:val="008320A3"/>
    <w:rsid w:val="00832A47"/>
    <w:rsid w:val="008336A7"/>
    <w:rsid w:val="00833765"/>
    <w:rsid w:val="0083448B"/>
    <w:rsid w:val="00835293"/>
    <w:rsid w:val="0083585E"/>
    <w:rsid w:val="008358BE"/>
    <w:rsid w:val="008358F3"/>
    <w:rsid w:val="008359C3"/>
    <w:rsid w:val="008366BE"/>
    <w:rsid w:val="0083696F"/>
    <w:rsid w:val="00836DA2"/>
    <w:rsid w:val="00837A56"/>
    <w:rsid w:val="008405FF"/>
    <w:rsid w:val="00841221"/>
    <w:rsid w:val="008412F3"/>
    <w:rsid w:val="0084271E"/>
    <w:rsid w:val="00842A05"/>
    <w:rsid w:val="00842DEE"/>
    <w:rsid w:val="00843389"/>
    <w:rsid w:val="0084420F"/>
    <w:rsid w:val="00851764"/>
    <w:rsid w:val="00853871"/>
    <w:rsid w:val="0085449E"/>
    <w:rsid w:val="00854C76"/>
    <w:rsid w:val="00855ED5"/>
    <w:rsid w:val="00856044"/>
    <w:rsid w:val="00856056"/>
    <w:rsid w:val="008571EF"/>
    <w:rsid w:val="00857A56"/>
    <w:rsid w:val="00860659"/>
    <w:rsid w:val="00860918"/>
    <w:rsid w:val="00861763"/>
    <w:rsid w:val="00864227"/>
    <w:rsid w:val="00865CB8"/>
    <w:rsid w:val="00865EAC"/>
    <w:rsid w:val="008662F7"/>
    <w:rsid w:val="00866BD4"/>
    <w:rsid w:val="00866E2F"/>
    <w:rsid w:val="00867232"/>
    <w:rsid w:val="008675FE"/>
    <w:rsid w:val="00867797"/>
    <w:rsid w:val="008719D8"/>
    <w:rsid w:val="00872766"/>
    <w:rsid w:val="00872C99"/>
    <w:rsid w:val="00872DFC"/>
    <w:rsid w:val="00872EB1"/>
    <w:rsid w:val="008748C9"/>
    <w:rsid w:val="008748D0"/>
    <w:rsid w:val="00874E2D"/>
    <w:rsid w:val="0087543A"/>
    <w:rsid w:val="008759CF"/>
    <w:rsid w:val="008772C8"/>
    <w:rsid w:val="00877599"/>
    <w:rsid w:val="00880061"/>
    <w:rsid w:val="00880A34"/>
    <w:rsid w:val="00881A7F"/>
    <w:rsid w:val="00882003"/>
    <w:rsid w:val="00882B38"/>
    <w:rsid w:val="0088323F"/>
    <w:rsid w:val="00883592"/>
    <w:rsid w:val="00883CF5"/>
    <w:rsid w:val="00884295"/>
    <w:rsid w:val="008849CE"/>
    <w:rsid w:val="00884E80"/>
    <w:rsid w:val="00885196"/>
    <w:rsid w:val="0088544B"/>
    <w:rsid w:val="00885E5B"/>
    <w:rsid w:val="00886CC3"/>
    <w:rsid w:val="00887F7E"/>
    <w:rsid w:val="00890C35"/>
    <w:rsid w:val="00890C95"/>
    <w:rsid w:val="00890CD7"/>
    <w:rsid w:val="00890E44"/>
    <w:rsid w:val="0089201B"/>
    <w:rsid w:val="0089226E"/>
    <w:rsid w:val="008924AF"/>
    <w:rsid w:val="00892C8B"/>
    <w:rsid w:val="00893139"/>
    <w:rsid w:val="008937D7"/>
    <w:rsid w:val="00894373"/>
    <w:rsid w:val="0089487B"/>
    <w:rsid w:val="0089730C"/>
    <w:rsid w:val="0089749C"/>
    <w:rsid w:val="008975E7"/>
    <w:rsid w:val="008A1682"/>
    <w:rsid w:val="008A1CFC"/>
    <w:rsid w:val="008A1F40"/>
    <w:rsid w:val="008A2747"/>
    <w:rsid w:val="008A2B87"/>
    <w:rsid w:val="008A30D7"/>
    <w:rsid w:val="008A3F25"/>
    <w:rsid w:val="008A5B1C"/>
    <w:rsid w:val="008A5F4F"/>
    <w:rsid w:val="008A6097"/>
    <w:rsid w:val="008A6D66"/>
    <w:rsid w:val="008A7134"/>
    <w:rsid w:val="008A745D"/>
    <w:rsid w:val="008A74BC"/>
    <w:rsid w:val="008A7A11"/>
    <w:rsid w:val="008A7BF6"/>
    <w:rsid w:val="008B016D"/>
    <w:rsid w:val="008B087A"/>
    <w:rsid w:val="008B0AB4"/>
    <w:rsid w:val="008B0B31"/>
    <w:rsid w:val="008B2CF1"/>
    <w:rsid w:val="008B3FFC"/>
    <w:rsid w:val="008B52BE"/>
    <w:rsid w:val="008B6E3A"/>
    <w:rsid w:val="008B7282"/>
    <w:rsid w:val="008C2466"/>
    <w:rsid w:val="008C3DAC"/>
    <w:rsid w:val="008C41FD"/>
    <w:rsid w:val="008C495A"/>
    <w:rsid w:val="008C4BCD"/>
    <w:rsid w:val="008C50FE"/>
    <w:rsid w:val="008C5822"/>
    <w:rsid w:val="008C62BE"/>
    <w:rsid w:val="008D032B"/>
    <w:rsid w:val="008D0ED2"/>
    <w:rsid w:val="008D0F29"/>
    <w:rsid w:val="008D14C3"/>
    <w:rsid w:val="008D1875"/>
    <w:rsid w:val="008D2011"/>
    <w:rsid w:val="008D4B23"/>
    <w:rsid w:val="008D4DF4"/>
    <w:rsid w:val="008D606B"/>
    <w:rsid w:val="008D6B0E"/>
    <w:rsid w:val="008D788E"/>
    <w:rsid w:val="008D78BB"/>
    <w:rsid w:val="008E0C0C"/>
    <w:rsid w:val="008E0CAC"/>
    <w:rsid w:val="008E0D37"/>
    <w:rsid w:val="008E1AC8"/>
    <w:rsid w:val="008E1F5C"/>
    <w:rsid w:val="008E2A65"/>
    <w:rsid w:val="008E2E4F"/>
    <w:rsid w:val="008E313B"/>
    <w:rsid w:val="008E4B12"/>
    <w:rsid w:val="008E4CF3"/>
    <w:rsid w:val="008E4D5A"/>
    <w:rsid w:val="008E5145"/>
    <w:rsid w:val="008E6F6B"/>
    <w:rsid w:val="008E72AE"/>
    <w:rsid w:val="008F1579"/>
    <w:rsid w:val="008F18F2"/>
    <w:rsid w:val="008F2BF4"/>
    <w:rsid w:val="008F2D7D"/>
    <w:rsid w:val="008F30E0"/>
    <w:rsid w:val="008F5DF2"/>
    <w:rsid w:val="00902223"/>
    <w:rsid w:val="00902990"/>
    <w:rsid w:val="00903D09"/>
    <w:rsid w:val="00903F32"/>
    <w:rsid w:val="00904B1E"/>
    <w:rsid w:val="00904BE6"/>
    <w:rsid w:val="00905728"/>
    <w:rsid w:val="00906863"/>
    <w:rsid w:val="00906BC6"/>
    <w:rsid w:val="009100DE"/>
    <w:rsid w:val="00910A3B"/>
    <w:rsid w:val="00911EBB"/>
    <w:rsid w:val="00913853"/>
    <w:rsid w:val="00913BEC"/>
    <w:rsid w:val="00914634"/>
    <w:rsid w:val="00915342"/>
    <w:rsid w:val="00916544"/>
    <w:rsid w:val="00916C57"/>
    <w:rsid w:val="00917358"/>
    <w:rsid w:val="00917423"/>
    <w:rsid w:val="009175C2"/>
    <w:rsid w:val="00917A58"/>
    <w:rsid w:val="00921025"/>
    <w:rsid w:val="009230DA"/>
    <w:rsid w:val="00923DDA"/>
    <w:rsid w:val="0092508B"/>
    <w:rsid w:val="00931913"/>
    <w:rsid w:val="009319D8"/>
    <w:rsid w:val="0093478A"/>
    <w:rsid w:val="009367A2"/>
    <w:rsid w:val="009379D7"/>
    <w:rsid w:val="00937DD6"/>
    <w:rsid w:val="009400C2"/>
    <w:rsid w:val="0094058E"/>
    <w:rsid w:val="0094076C"/>
    <w:rsid w:val="00940B3B"/>
    <w:rsid w:val="009410DB"/>
    <w:rsid w:val="00942502"/>
    <w:rsid w:val="00943238"/>
    <w:rsid w:val="0094345A"/>
    <w:rsid w:val="009443B8"/>
    <w:rsid w:val="00944426"/>
    <w:rsid w:val="00945797"/>
    <w:rsid w:val="009457A5"/>
    <w:rsid w:val="0095000A"/>
    <w:rsid w:val="009505E4"/>
    <w:rsid w:val="00950C61"/>
    <w:rsid w:val="00951ACF"/>
    <w:rsid w:val="009538A3"/>
    <w:rsid w:val="00953B19"/>
    <w:rsid w:val="009551E3"/>
    <w:rsid w:val="00957F48"/>
    <w:rsid w:val="00962FEB"/>
    <w:rsid w:val="00963054"/>
    <w:rsid w:val="009637F6"/>
    <w:rsid w:val="00965274"/>
    <w:rsid w:val="00966378"/>
    <w:rsid w:val="00966D06"/>
    <w:rsid w:val="00967000"/>
    <w:rsid w:val="009679DE"/>
    <w:rsid w:val="00970096"/>
    <w:rsid w:val="00970257"/>
    <w:rsid w:val="00970479"/>
    <w:rsid w:val="00971C98"/>
    <w:rsid w:val="0097340B"/>
    <w:rsid w:val="00973A58"/>
    <w:rsid w:val="00973FEB"/>
    <w:rsid w:val="0097456D"/>
    <w:rsid w:val="00974CB8"/>
    <w:rsid w:val="00974F73"/>
    <w:rsid w:val="00977190"/>
    <w:rsid w:val="009805C9"/>
    <w:rsid w:val="00981887"/>
    <w:rsid w:val="009824AD"/>
    <w:rsid w:val="00984F6C"/>
    <w:rsid w:val="00985D5A"/>
    <w:rsid w:val="00985E42"/>
    <w:rsid w:val="00986DFC"/>
    <w:rsid w:val="0098727B"/>
    <w:rsid w:val="00990694"/>
    <w:rsid w:val="0099164E"/>
    <w:rsid w:val="00992427"/>
    <w:rsid w:val="0099288A"/>
    <w:rsid w:val="00992C4E"/>
    <w:rsid w:val="00992F0D"/>
    <w:rsid w:val="009936F8"/>
    <w:rsid w:val="009941C9"/>
    <w:rsid w:val="00994AEB"/>
    <w:rsid w:val="009953CC"/>
    <w:rsid w:val="00995E95"/>
    <w:rsid w:val="009979F5"/>
    <w:rsid w:val="009A0F76"/>
    <w:rsid w:val="009A1EFD"/>
    <w:rsid w:val="009A3129"/>
    <w:rsid w:val="009A45A6"/>
    <w:rsid w:val="009A4ABF"/>
    <w:rsid w:val="009A5A05"/>
    <w:rsid w:val="009A609F"/>
    <w:rsid w:val="009A7F04"/>
    <w:rsid w:val="009B0FA0"/>
    <w:rsid w:val="009B163C"/>
    <w:rsid w:val="009B19A2"/>
    <w:rsid w:val="009B4C33"/>
    <w:rsid w:val="009B4C98"/>
    <w:rsid w:val="009B5579"/>
    <w:rsid w:val="009B63FE"/>
    <w:rsid w:val="009B668B"/>
    <w:rsid w:val="009B76C6"/>
    <w:rsid w:val="009C0419"/>
    <w:rsid w:val="009C06A4"/>
    <w:rsid w:val="009C16CF"/>
    <w:rsid w:val="009C1C9A"/>
    <w:rsid w:val="009C22CA"/>
    <w:rsid w:val="009C24EA"/>
    <w:rsid w:val="009C343F"/>
    <w:rsid w:val="009C39A3"/>
    <w:rsid w:val="009C55D9"/>
    <w:rsid w:val="009C5E29"/>
    <w:rsid w:val="009C5F7A"/>
    <w:rsid w:val="009C6414"/>
    <w:rsid w:val="009C67B9"/>
    <w:rsid w:val="009C682C"/>
    <w:rsid w:val="009C6CE2"/>
    <w:rsid w:val="009C7E17"/>
    <w:rsid w:val="009D0526"/>
    <w:rsid w:val="009D0E12"/>
    <w:rsid w:val="009D2F98"/>
    <w:rsid w:val="009D4A57"/>
    <w:rsid w:val="009D5027"/>
    <w:rsid w:val="009D5DA5"/>
    <w:rsid w:val="009D7579"/>
    <w:rsid w:val="009D7C83"/>
    <w:rsid w:val="009E1390"/>
    <w:rsid w:val="009E26C9"/>
    <w:rsid w:val="009E3095"/>
    <w:rsid w:val="009E3A78"/>
    <w:rsid w:val="009E3D8B"/>
    <w:rsid w:val="009E4DBF"/>
    <w:rsid w:val="009E5500"/>
    <w:rsid w:val="009E5934"/>
    <w:rsid w:val="009E65E2"/>
    <w:rsid w:val="009E6A65"/>
    <w:rsid w:val="009E6EC4"/>
    <w:rsid w:val="009F0035"/>
    <w:rsid w:val="009F0056"/>
    <w:rsid w:val="009F16B3"/>
    <w:rsid w:val="009F17F2"/>
    <w:rsid w:val="009F27D3"/>
    <w:rsid w:val="009F3468"/>
    <w:rsid w:val="009F3BB0"/>
    <w:rsid w:val="009F66D4"/>
    <w:rsid w:val="009F6BDE"/>
    <w:rsid w:val="00A01172"/>
    <w:rsid w:val="00A02544"/>
    <w:rsid w:val="00A02AD3"/>
    <w:rsid w:val="00A038C7"/>
    <w:rsid w:val="00A0449D"/>
    <w:rsid w:val="00A0468F"/>
    <w:rsid w:val="00A05410"/>
    <w:rsid w:val="00A06904"/>
    <w:rsid w:val="00A0693B"/>
    <w:rsid w:val="00A070C0"/>
    <w:rsid w:val="00A07A1C"/>
    <w:rsid w:val="00A07ED8"/>
    <w:rsid w:val="00A10DF4"/>
    <w:rsid w:val="00A11090"/>
    <w:rsid w:val="00A11F6F"/>
    <w:rsid w:val="00A12060"/>
    <w:rsid w:val="00A1300E"/>
    <w:rsid w:val="00A135A3"/>
    <w:rsid w:val="00A13ADC"/>
    <w:rsid w:val="00A14375"/>
    <w:rsid w:val="00A14469"/>
    <w:rsid w:val="00A15D12"/>
    <w:rsid w:val="00A16CF2"/>
    <w:rsid w:val="00A17EEC"/>
    <w:rsid w:val="00A20270"/>
    <w:rsid w:val="00A20364"/>
    <w:rsid w:val="00A225E6"/>
    <w:rsid w:val="00A233A4"/>
    <w:rsid w:val="00A26DDD"/>
    <w:rsid w:val="00A278F9"/>
    <w:rsid w:val="00A300FD"/>
    <w:rsid w:val="00A31490"/>
    <w:rsid w:val="00A32A5B"/>
    <w:rsid w:val="00A33D0C"/>
    <w:rsid w:val="00A34468"/>
    <w:rsid w:val="00A34CC5"/>
    <w:rsid w:val="00A356DC"/>
    <w:rsid w:val="00A35A14"/>
    <w:rsid w:val="00A36463"/>
    <w:rsid w:val="00A367A6"/>
    <w:rsid w:val="00A36882"/>
    <w:rsid w:val="00A3723B"/>
    <w:rsid w:val="00A37460"/>
    <w:rsid w:val="00A37562"/>
    <w:rsid w:val="00A3786F"/>
    <w:rsid w:val="00A41BF0"/>
    <w:rsid w:val="00A42AE9"/>
    <w:rsid w:val="00A4349C"/>
    <w:rsid w:val="00A4357C"/>
    <w:rsid w:val="00A436E8"/>
    <w:rsid w:val="00A43C31"/>
    <w:rsid w:val="00A4493D"/>
    <w:rsid w:val="00A450A7"/>
    <w:rsid w:val="00A453D2"/>
    <w:rsid w:val="00A46301"/>
    <w:rsid w:val="00A46B36"/>
    <w:rsid w:val="00A47489"/>
    <w:rsid w:val="00A500F6"/>
    <w:rsid w:val="00A511C9"/>
    <w:rsid w:val="00A511FE"/>
    <w:rsid w:val="00A5240B"/>
    <w:rsid w:val="00A53721"/>
    <w:rsid w:val="00A53871"/>
    <w:rsid w:val="00A54275"/>
    <w:rsid w:val="00A548D8"/>
    <w:rsid w:val="00A556C3"/>
    <w:rsid w:val="00A56F24"/>
    <w:rsid w:val="00A571AE"/>
    <w:rsid w:val="00A57F0C"/>
    <w:rsid w:val="00A609D3"/>
    <w:rsid w:val="00A60BE6"/>
    <w:rsid w:val="00A618DE"/>
    <w:rsid w:val="00A62081"/>
    <w:rsid w:val="00A63631"/>
    <w:rsid w:val="00A643E0"/>
    <w:rsid w:val="00A65F46"/>
    <w:rsid w:val="00A672B1"/>
    <w:rsid w:val="00A67DB7"/>
    <w:rsid w:val="00A67E6E"/>
    <w:rsid w:val="00A71DE6"/>
    <w:rsid w:val="00A72218"/>
    <w:rsid w:val="00A731CD"/>
    <w:rsid w:val="00A7580D"/>
    <w:rsid w:val="00A762B8"/>
    <w:rsid w:val="00A76B03"/>
    <w:rsid w:val="00A77D6D"/>
    <w:rsid w:val="00A77F64"/>
    <w:rsid w:val="00A80626"/>
    <w:rsid w:val="00A81FCF"/>
    <w:rsid w:val="00A83260"/>
    <w:rsid w:val="00A84B94"/>
    <w:rsid w:val="00A84CD8"/>
    <w:rsid w:val="00A85A16"/>
    <w:rsid w:val="00A868E8"/>
    <w:rsid w:val="00A87379"/>
    <w:rsid w:val="00A87B1D"/>
    <w:rsid w:val="00A90B51"/>
    <w:rsid w:val="00A91345"/>
    <w:rsid w:val="00A91878"/>
    <w:rsid w:val="00A92EB3"/>
    <w:rsid w:val="00A9391A"/>
    <w:rsid w:val="00A943A4"/>
    <w:rsid w:val="00A94C32"/>
    <w:rsid w:val="00A95840"/>
    <w:rsid w:val="00A96924"/>
    <w:rsid w:val="00A9741B"/>
    <w:rsid w:val="00A97C8E"/>
    <w:rsid w:val="00AA02D0"/>
    <w:rsid w:val="00AA05F7"/>
    <w:rsid w:val="00AA0C47"/>
    <w:rsid w:val="00AA0E38"/>
    <w:rsid w:val="00AA15DA"/>
    <w:rsid w:val="00AA28B6"/>
    <w:rsid w:val="00AA35A5"/>
    <w:rsid w:val="00AA3820"/>
    <w:rsid w:val="00AA3A60"/>
    <w:rsid w:val="00AA3FFF"/>
    <w:rsid w:val="00AA4046"/>
    <w:rsid w:val="00AA4459"/>
    <w:rsid w:val="00AA45EF"/>
    <w:rsid w:val="00AA56F6"/>
    <w:rsid w:val="00AA6366"/>
    <w:rsid w:val="00AA6FAE"/>
    <w:rsid w:val="00AA74CC"/>
    <w:rsid w:val="00AA785D"/>
    <w:rsid w:val="00AA7CE1"/>
    <w:rsid w:val="00AB0200"/>
    <w:rsid w:val="00AB06A4"/>
    <w:rsid w:val="00AB2518"/>
    <w:rsid w:val="00AB2FB8"/>
    <w:rsid w:val="00AB3B3A"/>
    <w:rsid w:val="00AB41CE"/>
    <w:rsid w:val="00AB5069"/>
    <w:rsid w:val="00AB54D1"/>
    <w:rsid w:val="00AB7262"/>
    <w:rsid w:val="00AC3099"/>
    <w:rsid w:val="00AC4100"/>
    <w:rsid w:val="00AC4416"/>
    <w:rsid w:val="00AC4446"/>
    <w:rsid w:val="00AC4D46"/>
    <w:rsid w:val="00AC76B6"/>
    <w:rsid w:val="00AC77B5"/>
    <w:rsid w:val="00AC7EB1"/>
    <w:rsid w:val="00AD0423"/>
    <w:rsid w:val="00AD0B97"/>
    <w:rsid w:val="00AD1387"/>
    <w:rsid w:val="00AD16D5"/>
    <w:rsid w:val="00AD269B"/>
    <w:rsid w:val="00AD2997"/>
    <w:rsid w:val="00AD2C6E"/>
    <w:rsid w:val="00AD30E8"/>
    <w:rsid w:val="00AD31F7"/>
    <w:rsid w:val="00AD3650"/>
    <w:rsid w:val="00AD37BA"/>
    <w:rsid w:val="00AD3822"/>
    <w:rsid w:val="00AD38AE"/>
    <w:rsid w:val="00AD4794"/>
    <w:rsid w:val="00AD5591"/>
    <w:rsid w:val="00AD55B8"/>
    <w:rsid w:val="00AD5849"/>
    <w:rsid w:val="00AD58DD"/>
    <w:rsid w:val="00AD6176"/>
    <w:rsid w:val="00AD7681"/>
    <w:rsid w:val="00AE0275"/>
    <w:rsid w:val="00AE0756"/>
    <w:rsid w:val="00AE1932"/>
    <w:rsid w:val="00AE1D64"/>
    <w:rsid w:val="00AE2C56"/>
    <w:rsid w:val="00AE2C74"/>
    <w:rsid w:val="00AE3394"/>
    <w:rsid w:val="00AE34CA"/>
    <w:rsid w:val="00AE35C1"/>
    <w:rsid w:val="00AE37AB"/>
    <w:rsid w:val="00AE3D68"/>
    <w:rsid w:val="00AE4458"/>
    <w:rsid w:val="00AE58B7"/>
    <w:rsid w:val="00AE5EE6"/>
    <w:rsid w:val="00AE6F6A"/>
    <w:rsid w:val="00AE717C"/>
    <w:rsid w:val="00AE7BF8"/>
    <w:rsid w:val="00AF22B9"/>
    <w:rsid w:val="00AF24DD"/>
    <w:rsid w:val="00AF26D8"/>
    <w:rsid w:val="00AF28E9"/>
    <w:rsid w:val="00AF32EF"/>
    <w:rsid w:val="00AF33DD"/>
    <w:rsid w:val="00AF3586"/>
    <w:rsid w:val="00AF3B9A"/>
    <w:rsid w:val="00AF6409"/>
    <w:rsid w:val="00AF6DDF"/>
    <w:rsid w:val="00AF71F0"/>
    <w:rsid w:val="00AF79EF"/>
    <w:rsid w:val="00AF7B39"/>
    <w:rsid w:val="00AF7C31"/>
    <w:rsid w:val="00AF7E33"/>
    <w:rsid w:val="00B002F1"/>
    <w:rsid w:val="00B0067A"/>
    <w:rsid w:val="00B009F6"/>
    <w:rsid w:val="00B024CF"/>
    <w:rsid w:val="00B027FE"/>
    <w:rsid w:val="00B03F19"/>
    <w:rsid w:val="00B06B07"/>
    <w:rsid w:val="00B073B7"/>
    <w:rsid w:val="00B074B6"/>
    <w:rsid w:val="00B10B5E"/>
    <w:rsid w:val="00B11675"/>
    <w:rsid w:val="00B1232B"/>
    <w:rsid w:val="00B12CF7"/>
    <w:rsid w:val="00B1453C"/>
    <w:rsid w:val="00B14A67"/>
    <w:rsid w:val="00B15997"/>
    <w:rsid w:val="00B15E1F"/>
    <w:rsid w:val="00B1652F"/>
    <w:rsid w:val="00B178CA"/>
    <w:rsid w:val="00B17B38"/>
    <w:rsid w:val="00B2161C"/>
    <w:rsid w:val="00B21A83"/>
    <w:rsid w:val="00B2561D"/>
    <w:rsid w:val="00B25C84"/>
    <w:rsid w:val="00B25F7A"/>
    <w:rsid w:val="00B26AE2"/>
    <w:rsid w:val="00B272FA"/>
    <w:rsid w:val="00B277E8"/>
    <w:rsid w:val="00B30F73"/>
    <w:rsid w:val="00B3132C"/>
    <w:rsid w:val="00B32F88"/>
    <w:rsid w:val="00B33A85"/>
    <w:rsid w:val="00B33E76"/>
    <w:rsid w:val="00B33F8B"/>
    <w:rsid w:val="00B34A18"/>
    <w:rsid w:val="00B34D42"/>
    <w:rsid w:val="00B350BB"/>
    <w:rsid w:val="00B354DD"/>
    <w:rsid w:val="00B35A71"/>
    <w:rsid w:val="00B3601C"/>
    <w:rsid w:val="00B36830"/>
    <w:rsid w:val="00B377D5"/>
    <w:rsid w:val="00B37A8D"/>
    <w:rsid w:val="00B41144"/>
    <w:rsid w:val="00B414A7"/>
    <w:rsid w:val="00B4154E"/>
    <w:rsid w:val="00B4233D"/>
    <w:rsid w:val="00B42382"/>
    <w:rsid w:val="00B4470E"/>
    <w:rsid w:val="00B44EC6"/>
    <w:rsid w:val="00B45A50"/>
    <w:rsid w:val="00B45C67"/>
    <w:rsid w:val="00B4664F"/>
    <w:rsid w:val="00B473A4"/>
    <w:rsid w:val="00B4745D"/>
    <w:rsid w:val="00B51D31"/>
    <w:rsid w:val="00B51DC0"/>
    <w:rsid w:val="00B51E87"/>
    <w:rsid w:val="00B52D5F"/>
    <w:rsid w:val="00B52E7B"/>
    <w:rsid w:val="00B630CB"/>
    <w:rsid w:val="00B63360"/>
    <w:rsid w:val="00B6373C"/>
    <w:rsid w:val="00B6438E"/>
    <w:rsid w:val="00B6521D"/>
    <w:rsid w:val="00B6537D"/>
    <w:rsid w:val="00B658D1"/>
    <w:rsid w:val="00B65D4E"/>
    <w:rsid w:val="00B67612"/>
    <w:rsid w:val="00B67A8A"/>
    <w:rsid w:val="00B7140D"/>
    <w:rsid w:val="00B72017"/>
    <w:rsid w:val="00B72099"/>
    <w:rsid w:val="00B7286F"/>
    <w:rsid w:val="00B729B0"/>
    <w:rsid w:val="00B72FE9"/>
    <w:rsid w:val="00B73349"/>
    <w:rsid w:val="00B7364D"/>
    <w:rsid w:val="00B75A0C"/>
    <w:rsid w:val="00B75CF0"/>
    <w:rsid w:val="00B76049"/>
    <w:rsid w:val="00B763D3"/>
    <w:rsid w:val="00B76F80"/>
    <w:rsid w:val="00B77025"/>
    <w:rsid w:val="00B77181"/>
    <w:rsid w:val="00B80BB4"/>
    <w:rsid w:val="00B81F24"/>
    <w:rsid w:val="00B82023"/>
    <w:rsid w:val="00B8205F"/>
    <w:rsid w:val="00B826F6"/>
    <w:rsid w:val="00B82927"/>
    <w:rsid w:val="00B830EF"/>
    <w:rsid w:val="00B854D9"/>
    <w:rsid w:val="00B854EC"/>
    <w:rsid w:val="00B85889"/>
    <w:rsid w:val="00B85C72"/>
    <w:rsid w:val="00B86366"/>
    <w:rsid w:val="00B867CA"/>
    <w:rsid w:val="00B90083"/>
    <w:rsid w:val="00B91CCC"/>
    <w:rsid w:val="00B926AC"/>
    <w:rsid w:val="00B92A10"/>
    <w:rsid w:val="00B92F85"/>
    <w:rsid w:val="00B93679"/>
    <w:rsid w:val="00B947E2"/>
    <w:rsid w:val="00B9509C"/>
    <w:rsid w:val="00B95C0F"/>
    <w:rsid w:val="00B96832"/>
    <w:rsid w:val="00BA1CC2"/>
    <w:rsid w:val="00BA2B9F"/>
    <w:rsid w:val="00BA40FC"/>
    <w:rsid w:val="00BA41BF"/>
    <w:rsid w:val="00BA5C90"/>
    <w:rsid w:val="00BA75B5"/>
    <w:rsid w:val="00BA7789"/>
    <w:rsid w:val="00BB0159"/>
    <w:rsid w:val="00BB1D56"/>
    <w:rsid w:val="00BB1D7C"/>
    <w:rsid w:val="00BB343B"/>
    <w:rsid w:val="00BB449D"/>
    <w:rsid w:val="00BB6540"/>
    <w:rsid w:val="00BB6595"/>
    <w:rsid w:val="00BB6A6D"/>
    <w:rsid w:val="00BB6D68"/>
    <w:rsid w:val="00BC0B9F"/>
    <w:rsid w:val="00BC0FBE"/>
    <w:rsid w:val="00BC211F"/>
    <w:rsid w:val="00BC2779"/>
    <w:rsid w:val="00BC2783"/>
    <w:rsid w:val="00BC3455"/>
    <w:rsid w:val="00BC4531"/>
    <w:rsid w:val="00BC4692"/>
    <w:rsid w:val="00BC5B0D"/>
    <w:rsid w:val="00BC6846"/>
    <w:rsid w:val="00BC68D4"/>
    <w:rsid w:val="00BC7140"/>
    <w:rsid w:val="00BC7DD9"/>
    <w:rsid w:val="00BC7F9D"/>
    <w:rsid w:val="00BD1C19"/>
    <w:rsid w:val="00BD2955"/>
    <w:rsid w:val="00BD2A1C"/>
    <w:rsid w:val="00BD2D12"/>
    <w:rsid w:val="00BD391C"/>
    <w:rsid w:val="00BD3A25"/>
    <w:rsid w:val="00BD548B"/>
    <w:rsid w:val="00BD6D4E"/>
    <w:rsid w:val="00BD7C78"/>
    <w:rsid w:val="00BE11CC"/>
    <w:rsid w:val="00BE1576"/>
    <w:rsid w:val="00BE1604"/>
    <w:rsid w:val="00BE167D"/>
    <w:rsid w:val="00BE197F"/>
    <w:rsid w:val="00BE1CD6"/>
    <w:rsid w:val="00BE2CDA"/>
    <w:rsid w:val="00BE48C9"/>
    <w:rsid w:val="00BE50DD"/>
    <w:rsid w:val="00BE615B"/>
    <w:rsid w:val="00BE6440"/>
    <w:rsid w:val="00BE72C9"/>
    <w:rsid w:val="00BE76E1"/>
    <w:rsid w:val="00BF14F8"/>
    <w:rsid w:val="00BF18E3"/>
    <w:rsid w:val="00BF2398"/>
    <w:rsid w:val="00BF25CE"/>
    <w:rsid w:val="00BF2B40"/>
    <w:rsid w:val="00BF2CE8"/>
    <w:rsid w:val="00BF333F"/>
    <w:rsid w:val="00BF3ED4"/>
    <w:rsid w:val="00BF48B1"/>
    <w:rsid w:val="00BF6B11"/>
    <w:rsid w:val="00BF723B"/>
    <w:rsid w:val="00BF775D"/>
    <w:rsid w:val="00BF7DFC"/>
    <w:rsid w:val="00C01FEC"/>
    <w:rsid w:val="00C0211A"/>
    <w:rsid w:val="00C0295B"/>
    <w:rsid w:val="00C0318E"/>
    <w:rsid w:val="00C0390C"/>
    <w:rsid w:val="00C04536"/>
    <w:rsid w:val="00C06DAB"/>
    <w:rsid w:val="00C06FF3"/>
    <w:rsid w:val="00C071C8"/>
    <w:rsid w:val="00C0720E"/>
    <w:rsid w:val="00C07E6B"/>
    <w:rsid w:val="00C10D78"/>
    <w:rsid w:val="00C10E5F"/>
    <w:rsid w:val="00C130EB"/>
    <w:rsid w:val="00C13314"/>
    <w:rsid w:val="00C1401A"/>
    <w:rsid w:val="00C14514"/>
    <w:rsid w:val="00C1597F"/>
    <w:rsid w:val="00C166A9"/>
    <w:rsid w:val="00C16C53"/>
    <w:rsid w:val="00C16FE5"/>
    <w:rsid w:val="00C17E13"/>
    <w:rsid w:val="00C20724"/>
    <w:rsid w:val="00C20B2D"/>
    <w:rsid w:val="00C20FB0"/>
    <w:rsid w:val="00C21FC3"/>
    <w:rsid w:val="00C23563"/>
    <w:rsid w:val="00C23694"/>
    <w:rsid w:val="00C24C44"/>
    <w:rsid w:val="00C24E84"/>
    <w:rsid w:val="00C267D9"/>
    <w:rsid w:val="00C26D0F"/>
    <w:rsid w:val="00C27029"/>
    <w:rsid w:val="00C336D5"/>
    <w:rsid w:val="00C35575"/>
    <w:rsid w:val="00C35FFE"/>
    <w:rsid w:val="00C40451"/>
    <w:rsid w:val="00C428D7"/>
    <w:rsid w:val="00C42FDB"/>
    <w:rsid w:val="00C43124"/>
    <w:rsid w:val="00C43CCB"/>
    <w:rsid w:val="00C43FCB"/>
    <w:rsid w:val="00C4776A"/>
    <w:rsid w:val="00C47C40"/>
    <w:rsid w:val="00C50035"/>
    <w:rsid w:val="00C50B5B"/>
    <w:rsid w:val="00C50DBE"/>
    <w:rsid w:val="00C512D0"/>
    <w:rsid w:val="00C524F0"/>
    <w:rsid w:val="00C54A94"/>
    <w:rsid w:val="00C54F1D"/>
    <w:rsid w:val="00C567D0"/>
    <w:rsid w:val="00C601BF"/>
    <w:rsid w:val="00C608A0"/>
    <w:rsid w:val="00C60FC7"/>
    <w:rsid w:val="00C6152B"/>
    <w:rsid w:val="00C617F5"/>
    <w:rsid w:val="00C626D0"/>
    <w:rsid w:val="00C629F2"/>
    <w:rsid w:val="00C6366C"/>
    <w:rsid w:val="00C64AEA"/>
    <w:rsid w:val="00C652A6"/>
    <w:rsid w:val="00C654DD"/>
    <w:rsid w:val="00C656FB"/>
    <w:rsid w:val="00C65A78"/>
    <w:rsid w:val="00C703C4"/>
    <w:rsid w:val="00C7205E"/>
    <w:rsid w:val="00C7236B"/>
    <w:rsid w:val="00C731A3"/>
    <w:rsid w:val="00C74550"/>
    <w:rsid w:val="00C75181"/>
    <w:rsid w:val="00C752E8"/>
    <w:rsid w:val="00C75CFF"/>
    <w:rsid w:val="00C75D05"/>
    <w:rsid w:val="00C76191"/>
    <w:rsid w:val="00C76262"/>
    <w:rsid w:val="00C76351"/>
    <w:rsid w:val="00C76AEA"/>
    <w:rsid w:val="00C77709"/>
    <w:rsid w:val="00C80031"/>
    <w:rsid w:val="00C80709"/>
    <w:rsid w:val="00C80A71"/>
    <w:rsid w:val="00C80DF9"/>
    <w:rsid w:val="00C80E92"/>
    <w:rsid w:val="00C816FA"/>
    <w:rsid w:val="00C817DF"/>
    <w:rsid w:val="00C81EA5"/>
    <w:rsid w:val="00C820D3"/>
    <w:rsid w:val="00C83DDA"/>
    <w:rsid w:val="00C84415"/>
    <w:rsid w:val="00C84F13"/>
    <w:rsid w:val="00C85236"/>
    <w:rsid w:val="00C85C01"/>
    <w:rsid w:val="00C8725D"/>
    <w:rsid w:val="00C8738E"/>
    <w:rsid w:val="00C92C3A"/>
    <w:rsid w:val="00C92C7E"/>
    <w:rsid w:val="00C92D14"/>
    <w:rsid w:val="00C92EE3"/>
    <w:rsid w:val="00C9329E"/>
    <w:rsid w:val="00C93755"/>
    <w:rsid w:val="00C94962"/>
    <w:rsid w:val="00C94C46"/>
    <w:rsid w:val="00C94E4C"/>
    <w:rsid w:val="00C95A5F"/>
    <w:rsid w:val="00C95C98"/>
    <w:rsid w:val="00C96E07"/>
    <w:rsid w:val="00C97B22"/>
    <w:rsid w:val="00CA01A6"/>
    <w:rsid w:val="00CA08C8"/>
    <w:rsid w:val="00CA1F64"/>
    <w:rsid w:val="00CA3B2C"/>
    <w:rsid w:val="00CA5AFE"/>
    <w:rsid w:val="00CA5CA6"/>
    <w:rsid w:val="00CA6993"/>
    <w:rsid w:val="00CA7A16"/>
    <w:rsid w:val="00CA7C7C"/>
    <w:rsid w:val="00CB1C8C"/>
    <w:rsid w:val="00CB2756"/>
    <w:rsid w:val="00CB328B"/>
    <w:rsid w:val="00CB36EE"/>
    <w:rsid w:val="00CB4A67"/>
    <w:rsid w:val="00CB5751"/>
    <w:rsid w:val="00CB693C"/>
    <w:rsid w:val="00CB6D48"/>
    <w:rsid w:val="00CC016A"/>
    <w:rsid w:val="00CC066B"/>
    <w:rsid w:val="00CC17B7"/>
    <w:rsid w:val="00CC227E"/>
    <w:rsid w:val="00CC2AAF"/>
    <w:rsid w:val="00CC30C0"/>
    <w:rsid w:val="00CC4DFE"/>
    <w:rsid w:val="00CC4FB8"/>
    <w:rsid w:val="00CC53C1"/>
    <w:rsid w:val="00CC5D64"/>
    <w:rsid w:val="00CC5D91"/>
    <w:rsid w:val="00CC5FB4"/>
    <w:rsid w:val="00CC655C"/>
    <w:rsid w:val="00CC659D"/>
    <w:rsid w:val="00CC72D2"/>
    <w:rsid w:val="00CC74CA"/>
    <w:rsid w:val="00CC7B1D"/>
    <w:rsid w:val="00CC7E6B"/>
    <w:rsid w:val="00CD06C7"/>
    <w:rsid w:val="00CD132A"/>
    <w:rsid w:val="00CD162B"/>
    <w:rsid w:val="00CD1FF8"/>
    <w:rsid w:val="00CD214C"/>
    <w:rsid w:val="00CD294C"/>
    <w:rsid w:val="00CD2995"/>
    <w:rsid w:val="00CD4F91"/>
    <w:rsid w:val="00CD5B15"/>
    <w:rsid w:val="00CD5ED1"/>
    <w:rsid w:val="00CD6727"/>
    <w:rsid w:val="00CD679D"/>
    <w:rsid w:val="00CD70EA"/>
    <w:rsid w:val="00CD7438"/>
    <w:rsid w:val="00CD7670"/>
    <w:rsid w:val="00CE0060"/>
    <w:rsid w:val="00CE09B9"/>
    <w:rsid w:val="00CE09D9"/>
    <w:rsid w:val="00CE0D39"/>
    <w:rsid w:val="00CE263E"/>
    <w:rsid w:val="00CE35B2"/>
    <w:rsid w:val="00CE3B2D"/>
    <w:rsid w:val="00CE3EA2"/>
    <w:rsid w:val="00CE3EAA"/>
    <w:rsid w:val="00CE531D"/>
    <w:rsid w:val="00CE67F7"/>
    <w:rsid w:val="00CE736D"/>
    <w:rsid w:val="00CE77C2"/>
    <w:rsid w:val="00CE7B0D"/>
    <w:rsid w:val="00CE7D7C"/>
    <w:rsid w:val="00CF0FCC"/>
    <w:rsid w:val="00CF1D2C"/>
    <w:rsid w:val="00CF2B7A"/>
    <w:rsid w:val="00CF3AED"/>
    <w:rsid w:val="00CF3D95"/>
    <w:rsid w:val="00CF5753"/>
    <w:rsid w:val="00CF774A"/>
    <w:rsid w:val="00D00ED1"/>
    <w:rsid w:val="00D017BD"/>
    <w:rsid w:val="00D021C9"/>
    <w:rsid w:val="00D02389"/>
    <w:rsid w:val="00D02669"/>
    <w:rsid w:val="00D0367B"/>
    <w:rsid w:val="00D03B42"/>
    <w:rsid w:val="00D03E3C"/>
    <w:rsid w:val="00D052DB"/>
    <w:rsid w:val="00D05A90"/>
    <w:rsid w:val="00D05BC8"/>
    <w:rsid w:val="00D0702C"/>
    <w:rsid w:val="00D1124C"/>
    <w:rsid w:val="00D1171F"/>
    <w:rsid w:val="00D119B2"/>
    <w:rsid w:val="00D119BF"/>
    <w:rsid w:val="00D11B96"/>
    <w:rsid w:val="00D132DC"/>
    <w:rsid w:val="00D1386D"/>
    <w:rsid w:val="00D14529"/>
    <w:rsid w:val="00D1545A"/>
    <w:rsid w:val="00D1627E"/>
    <w:rsid w:val="00D16AE0"/>
    <w:rsid w:val="00D21801"/>
    <w:rsid w:val="00D2189C"/>
    <w:rsid w:val="00D225CB"/>
    <w:rsid w:val="00D25445"/>
    <w:rsid w:val="00D273DF"/>
    <w:rsid w:val="00D2752F"/>
    <w:rsid w:val="00D3001C"/>
    <w:rsid w:val="00D306BE"/>
    <w:rsid w:val="00D3119B"/>
    <w:rsid w:val="00D311FC"/>
    <w:rsid w:val="00D31691"/>
    <w:rsid w:val="00D32070"/>
    <w:rsid w:val="00D3231F"/>
    <w:rsid w:val="00D32A58"/>
    <w:rsid w:val="00D34DF9"/>
    <w:rsid w:val="00D34FDB"/>
    <w:rsid w:val="00D35A3A"/>
    <w:rsid w:val="00D37F9C"/>
    <w:rsid w:val="00D41B55"/>
    <w:rsid w:val="00D43C16"/>
    <w:rsid w:val="00D43EAE"/>
    <w:rsid w:val="00D43F93"/>
    <w:rsid w:val="00D44671"/>
    <w:rsid w:val="00D466B9"/>
    <w:rsid w:val="00D46FF8"/>
    <w:rsid w:val="00D479B9"/>
    <w:rsid w:val="00D47C6B"/>
    <w:rsid w:val="00D50A89"/>
    <w:rsid w:val="00D50D61"/>
    <w:rsid w:val="00D53044"/>
    <w:rsid w:val="00D5591A"/>
    <w:rsid w:val="00D56BBC"/>
    <w:rsid w:val="00D56C4D"/>
    <w:rsid w:val="00D57516"/>
    <w:rsid w:val="00D624A3"/>
    <w:rsid w:val="00D62729"/>
    <w:rsid w:val="00D6302B"/>
    <w:rsid w:val="00D631CA"/>
    <w:rsid w:val="00D637D4"/>
    <w:rsid w:val="00D647C9"/>
    <w:rsid w:val="00D652F1"/>
    <w:rsid w:val="00D65B78"/>
    <w:rsid w:val="00D67EEE"/>
    <w:rsid w:val="00D70299"/>
    <w:rsid w:val="00D71158"/>
    <w:rsid w:val="00D7116C"/>
    <w:rsid w:val="00D72046"/>
    <w:rsid w:val="00D74713"/>
    <w:rsid w:val="00D74C68"/>
    <w:rsid w:val="00D750B0"/>
    <w:rsid w:val="00D751C4"/>
    <w:rsid w:val="00D753DE"/>
    <w:rsid w:val="00D75503"/>
    <w:rsid w:val="00D76035"/>
    <w:rsid w:val="00D761FA"/>
    <w:rsid w:val="00D76D78"/>
    <w:rsid w:val="00D77C67"/>
    <w:rsid w:val="00D8091D"/>
    <w:rsid w:val="00D80E4C"/>
    <w:rsid w:val="00D814D7"/>
    <w:rsid w:val="00D81FB9"/>
    <w:rsid w:val="00D82052"/>
    <w:rsid w:val="00D8247A"/>
    <w:rsid w:val="00D8438F"/>
    <w:rsid w:val="00D8466E"/>
    <w:rsid w:val="00D84B38"/>
    <w:rsid w:val="00D84C73"/>
    <w:rsid w:val="00D86B80"/>
    <w:rsid w:val="00D87020"/>
    <w:rsid w:val="00D900A1"/>
    <w:rsid w:val="00D907F9"/>
    <w:rsid w:val="00D90C4F"/>
    <w:rsid w:val="00D91EC2"/>
    <w:rsid w:val="00D9375F"/>
    <w:rsid w:val="00D93974"/>
    <w:rsid w:val="00D93A15"/>
    <w:rsid w:val="00D96CB5"/>
    <w:rsid w:val="00D97BFB"/>
    <w:rsid w:val="00D97F4F"/>
    <w:rsid w:val="00DA0E32"/>
    <w:rsid w:val="00DA2ED0"/>
    <w:rsid w:val="00DA3880"/>
    <w:rsid w:val="00DA60D8"/>
    <w:rsid w:val="00DA60FC"/>
    <w:rsid w:val="00DA64D7"/>
    <w:rsid w:val="00DA7191"/>
    <w:rsid w:val="00DA71CE"/>
    <w:rsid w:val="00DA726E"/>
    <w:rsid w:val="00DB0133"/>
    <w:rsid w:val="00DB0EBF"/>
    <w:rsid w:val="00DB31B1"/>
    <w:rsid w:val="00DB36CA"/>
    <w:rsid w:val="00DB3B28"/>
    <w:rsid w:val="00DB3DDA"/>
    <w:rsid w:val="00DB5E9E"/>
    <w:rsid w:val="00DC3860"/>
    <w:rsid w:val="00DC394C"/>
    <w:rsid w:val="00DC398E"/>
    <w:rsid w:val="00DC3A5D"/>
    <w:rsid w:val="00DC4321"/>
    <w:rsid w:val="00DC4968"/>
    <w:rsid w:val="00DC5C34"/>
    <w:rsid w:val="00DC5DE2"/>
    <w:rsid w:val="00DC7D6A"/>
    <w:rsid w:val="00DD092C"/>
    <w:rsid w:val="00DD0EB3"/>
    <w:rsid w:val="00DD1F22"/>
    <w:rsid w:val="00DD26A4"/>
    <w:rsid w:val="00DD2A06"/>
    <w:rsid w:val="00DD2B04"/>
    <w:rsid w:val="00DD3963"/>
    <w:rsid w:val="00DD3B89"/>
    <w:rsid w:val="00DD4BA9"/>
    <w:rsid w:val="00DD501B"/>
    <w:rsid w:val="00DD5344"/>
    <w:rsid w:val="00DD57DC"/>
    <w:rsid w:val="00DD60DE"/>
    <w:rsid w:val="00DD6B85"/>
    <w:rsid w:val="00DD6BA4"/>
    <w:rsid w:val="00DD74CF"/>
    <w:rsid w:val="00DE1B21"/>
    <w:rsid w:val="00DE21A4"/>
    <w:rsid w:val="00DE2276"/>
    <w:rsid w:val="00DE25B3"/>
    <w:rsid w:val="00DE2820"/>
    <w:rsid w:val="00DE2BCC"/>
    <w:rsid w:val="00DE3509"/>
    <w:rsid w:val="00DE40D4"/>
    <w:rsid w:val="00DE72EB"/>
    <w:rsid w:val="00DE7953"/>
    <w:rsid w:val="00DF0B09"/>
    <w:rsid w:val="00DF0D92"/>
    <w:rsid w:val="00DF159D"/>
    <w:rsid w:val="00DF166B"/>
    <w:rsid w:val="00DF23E5"/>
    <w:rsid w:val="00DF24A5"/>
    <w:rsid w:val="00DF278A"/>
    <w:rsid w:val="00DF477B"/>
    <w:rsid w:val="00DF500B"/>
    <w:rsid w:val="00DF5A5E"/>
    <w:rsid w:val="00DF5F0D"/>
    <w:rsid w:val="00DF6020"/>
    <w:rsid w:val="00DF626B"/>
    <w:rsid w:val="00DF6CF2"/>
    <w:rsid w:val="00DF7FF5"/>
    <w:rsid w:val="00E0070B"/>
    <w:rsid w:val="00E00821"/>
    <w:rsid w:val="00E01382"/>
    <w:rsid w:val="00E01D8D"/>
    <w:rsid w:val="00E0202F"/>
    <w:rsid w:val="00E02133"/>
    <w:rsid w:val="00E02FD7"/>
    <w:rsid w:val="00E03D16"/>
    <w:rsid w:val="00E04347"/>
    <w:rsid w:val="00E0479E"/>
    <w:rsid w:val="00E055E5"/>
    <w:rsid w:val="00E056AC"/>
    <w:rsid w:val="00E069FE"/>
    <w:rsid w:val="00E07362"/>
    <w:rsid w:val="00E078AA"/>
    <w:rsid w:val="00E1047B"/>
    <w:rsid w:val="00E10516"/>
    <w:rsid w:val="00E10B8F"/>
    <w:rsid w:val="00E129F4"/>
    <w:rsid w:val="00E1355A"/>
    <w:rsid w:val="00E13E82"/>
    <w:rsid w:val="00E14F5E"/>
    <w:rsid w:val="00E15562"/>
    <w:rsid w:val="00E15DBF"/>
    <w:rsid w:val="00E171EB"/>
    <w:rsid w:val="00E1746C"/>
    <w:rsid w:val="00E17DD5"/>
    <w:rsid w:val="00E20598"/>
    <w:rsid w:val="00E226C5"/>
    <w:rsid w:val="00E227AA"/>
    <w:rsid w:val="00E22B4F"/>
    <w:rsid w:val="00E237E2"/>
    <w:rsid w:val="00E23811"/>
    <w:rsid w:val="00E23A0E"/>
    <w:rsid w:val="00E24244"/>
    <w:rsid w:val="00E2537A"/>
    <w:rsid w:val="00E25FBD"/>
    <w:rsid w:val="00E26802"/>
    <w:rsid w:val="00E26D47"/>
    <w:rsid w:val="00E26E29"/>
    <w:rsid w:val="00E27CDF"/>
    <w:rsid w:val="00E27DCA"/>
    <w:rsid w:val="00E3092A"/>
    <w:rsid w:val="00E32C4A"/>
    <w:rsid w:val="00E330D7"/>
    <w:rsid w:val="00E331F2"/>
    <w:rsid w:val="00E33E83"/>
    <w:rsid w:val="00E34A68"/>
    <w:rsid w:val="00E355E0"/>
    <w:rsid w:val="00E359D7"/>
    <w:rsid w:val="00E36EAD"/>
    <w:rsid w:val="00E37B07"/>
    <w:rsid w:val="00E40437"/>
    <w:rsid w:val="00E40F04"/>
    <w:rsid w:val="00E413DF"/>
    <w:rsid w:val="00E41B02"/>
    <w:rsid w:val="00E42755"/>
    <w:rsid w:val="00E42BD7"/>
    <w:rsid w:val="00E42FD6"/>
    <w:rsid w:val="00E43102"/>
    <w:rsid w:val="00E44185"/>
    <w:rsid w:val="00E44F42"/>
    <w:rsid w:val="00E4593E"/>
    <w:rsid w:val="00E46300"/>
    <w:rsid w:val="00E46483"/>
    <w:rsid w:val="00E466A0"/>
    <w:rsid w:val="00E473FB"/>
    <w:rsid w:val="00E4750B"/>
    <w:rsid w:val="00E503C6"/>
    <w:rsid w:val="00E52CB2"/>
    <w:rsid w:val="00E548CE"/>
    <w:rsid w:val="00E54F90"/>
    <w:rsid w:val="00E5597C"/>
    <w:rsid w:val="00E55C88"/>
    <w:rsid w:val="00E563D9"/>
    <w:rsid w:val="00E567A7"/>
    <w:rsid w:val="00E567DC"/>
    <w:rsid w:val="00E57C4F"/>
    <w:rsid w:val="00E6161A"/>
    <w:rsid w:val="00E61856"/>
    <w:rsid w:val="00E61A08"/>
    <w:rsid w:val="00E643DD"/>
    <w:rsid w:val="00E652E0"/>
    <w:rsid w:val="00E6535C"/>
    <w:rsid w:val="00E67748"/>
    <w:rsid w:val="00E67C6A"/>
    <w:rsid w:val="00E70427"/>
    <w:rsid w:val="00E70A07"/>
    <w:rsid w:val="00E716DB"/>
    <w:rsid w:val="00E719D2"/>
    <w:rsid w:val="00E71FDE"/>
    <w:rsid w:val="00E72248"/>
    <w:rsid w:val="00E7227B"/>
    <w:rsid w:val="00E72EBF"/>
    <w:rsid w:val="00E74385"/>
    <w:rsid w:val="00E74F60"/>
    <w:rsid w:val="00E753A6"/>
    <w:rsid w:val="00E75586"/>
    <w:rsid w:val="00E7581D"/>
    <w:rsid w:val="00E758A8"/>
    <w:rsid w:val="00E76622"/>
    <w:rsid w:val="00E77454"/>
    <w:rsid w:val="00E77E7B"/>
    <w:rsid w:val="00E80FE3"/>
    <w:rsid w:val="00E82D32"/>
    <w:rsid w:val="00E8304E"/>
    <w:rsid w:val="00E831DD"/>
    <w:rsid w:val="00E83C3E"/>
    <w:rsid w:val="00E84330"/>
    <w:rsid w:val="00E855CD"/>
    <w:rsid w:val="00E85E8B"/>
    <w:rsid w:val="00E86353"/>
    <w:rsid w:val="00E87235"/>
    <w:rsid w:val="00E91400"/>
    <w:rsid w:val="00E91712"/>
    <w:rsid w:val="00E94D67"/>
    <w:rsid w:val="00E94F64"/>
    <w:rsid w:val="00E955CD"/>
    <w:rsid w:val="00E95D6F"/>
    <w:rsid w:val="00E96729"/>
    <w:rsid w:val="00E96E63"/>
    <w:rsid w:val="00E9781E"/>
    <w:rsid w:val="00E97AED"/>
    <w:rsid w:val="00EA0BF3"/>
    <w:rsid w:val="00EA0D7E"/>
    <w:rsid w:val="00EA1473"/>
    <w:rsid w:val="00EA176D"/>
    <w:rsid w:val="00EA17CC"/>
    <w:rsid w:val="00EA258B"/>
    <w:rsid w:val="00EA593B"/>
    <w:rsid w:val="00EA5B97"/>
    <w:rsid w:val="00EA5D86"/>
    <w:rsid w:val="00EA7470"/>
    <w:rsid w:val="00EA7CED"/>
    <w:rsid w:val="00EB0812"/>
    <w:rsid w:val="00EB1DBC"/>
    <w:rsid w:val="00EB28C3"/>
    <w:rsid w:val="00EB3692"/>
    <w:rsid w:val="00EB3D94"/>
    <w:rsid w:val="00EB6204"/>
    <w:rsid w:val="00EB65B7"/>
    <w:rsid w:val="00EB7960"/>
    <w:rsid w:val="00EC03D9"/>
    <w:rsid w:val="00EC057B"/>
    <w:rsid w:val="00EC184A"/>
    <w:rsid w:val="00EC1F13"/>
    <w:rsid w:val="00EC2180"/>
    <w:rsid w:val="00EC21EB"/>
    <w:rsid w:val="00EC27F5"/>
    <w:rsid w:val="00EC2E67"/>
    <w:rsid w:val="00EC3107"/>
    <w:rsid w:val="00EC4503"/>
    <w:rsid w:val="00EC4DC0"/>
    <w:rsid w:val="00EC59A4"/>
    <w:rsid w:val="00EC647F"/>
    <w:rsid w:val="00EC76B8"/>
    <w:rsid w:val="00EC7B22"/>
    <w:rsid w:val="00ED0210"/>
    <w:rsid w:val="00ED08A9"/>
    <w:rsid w:val="00ED0CA2"/>
    <w:rsid w:val="00ED1CBE"/>
    <w:rsid w:val="00ED2136"/>
    <w:rsid w:val="00ED2215"/>
    <w:rsid w:val="00ED3312"/>
    <w:rsid w:val="00ED38CE"/>
    <w:rsid w:val="00ED3BD0"/>
    <w:rsid w:val="00ED4570"/>
    <w:rsid w:val="00ED517D"/>
    <w:rsid w:val="00ED524C"/>
    <w:rsid w:val="00ED691D"/>
    <w:rsid w:val="00ED7F90"/>
    <w:rsid w:val="00EE0422"/>
    <w:rsid w:val="00EE19B3"/>
    <w:rsid w:val="00EE1E0D"/>
    <w:rsid w:val="00EE221D"/>
    <w:rsid w:val="00EE3CB5"/>
    <w:rsid w:val="00EE43C8"/>
    <w:rsid w:val="00EE4FEA"/>
    <w:rsid w:val="00EE54ED"/>
    <w:rsid w:val="00EE5C04"/>
    <w:rsid w:val="00EE669E"/>
    <w:rsid w:val="00EE6886"/>
    <w:rsid w:val="00EE7309"/>
    <w:rsid w:val="00EF1E12"/>
    <w:rsid w:val="00EF2C2D"/>
    <w:rsid w:val="00EF4C3A"/>
    <w:rsid w:val="00EF6264"/>
    <w:rsid w:val="00EF6437"/>
    <w:rsid w:val="00EF6862"/>
    <w:rsid w:val="00EF6B4B"/>
    <w:rsid w:val="00F012EF"/>
    <w:rsid w:val="00F01B50"/>
    <w:rsid w:val="00F01FFF"/>
    <w:rsid w:val="00F0225C"/>
    <w:rsid w:val="00F02960"/>
    <w:rsid w:val="00F02C52"/>
    <w:rsid w:val="00F03E63"/>
    <w:rsid w:val="00F04388"/>
    <w:rsid w:val="00F04786"/>
    <w:rsid w:val="00F04BB5"/>
    <w:rsid w:val="00F06478"/>
    <w:rsid w:val="00F06D65"/>
    <w:rsid w:val="00F06F86"/>
    <w:rsid w:val="00F070E8"/>
    <w:rsid w:val="00F0785E"/>
    <w:rsid w:val="00F07D62"/>
    <w:rsid w:val="00F10225"/>
    <w:rsid w:val="00F11121"/>
    <w:rsid w:val="00F11601"/>
    <w:rsid w:val="00F12593"/>
    <w:rsid w:val="00F13016"/>
    <w:rsid w:val="00F13CAB"/>
    <w:rsid w:val="00F13D2F"/>
    <w:rsid w:val="00F1545D"/>
    <w:rsid w:val="00F154D1"/>
    <w:rsid w:val="00F163A8"/>
    <w:rsid w:val="00F171F2"/>
    <w:rsid w:val="00F17692"/>
    <w:rsid w:val="00F17D20"/>
    <w:rsid w:val="00F20008"/>
    <w:rsid w:val="00F200F3"/>
    <w:rsid w:val="00F209F2"/>
    <w:rsid w:val="00F21039"/>
    <w:rsid w:val="00F21C14"/>
    <w:rsid w:val="00F224A5"/>
    <w:rsid w:val="00F23D5E"/>
    <w:rsid w:val="00F2431A"/>
    <w:rsid w:val="00F24B7C"/>
    <w:rsid w:val="00F25F97"/>
    <w:rsid w:val="00F2600A"/>
    <w:rsid w:val="00F262E0"/>
    <w:rsid w:val="00F26D15"/>
    <w:rsid w:val="00F26DB1"/>
    <w:rsid w:val="00F30320"/>
    <w:rsid w:val="00F3124E"/>
    <w:rsid w:val="00F312A5"/>
    <w:rsid w:val="00F32B9C"/>
    <w:rsid w:val="00F3361B"/>
    <w:rsid w:val="00F33BD4"/>
    <w:rsid w:val="00F342AB"/>
    <w:rsid w:val="00F34E09"/>
    <w:rsid w:val="00F3623C"/>
    <w:rsid w:val="00F3688C"/>
    <w:rsid w:val="00F41220"/>
    <w:rsid w:val="00F41826"/>
    <w:rsid w:val="00F42ADE"/>
    <w:rsid w:val="00F42E27"/>
    <w:rsid w:val="00F42F6B"/>
    <w:rsid w:val="00F44798"/>
    <w:rsid w:val="00F450EC"/>
    <w:rsid w:val="00F471DF"/>
    <w:rsid w:val="00F475C9"/>
    <w:rsid w:val="00F47B99"/>
    <w:rsid w:val="00F51166"/>
    <w:rsid w:val="00F54911"/>
    <w:rsid w:val="00F5528F"/>
    <w:rsid w:val="00F564A1"/>
    <w:rsid w:val="00F60CC9"/>
    <w:rsid w:val="00F614CB"/>
    <w:rsid w:val="00F6187A"/>
    <w:rsid w:val="00F61CDE"/>
    <w:rsid w:val="00F622CD"/>
    <w:rsid w:val="00F6357E"/>
    <w:rsid w:val="00F64282"/>
    <w:rsid w:val="00F643A6"/>
    <w:rsid w:val="00F650EF"/>
    <w:rsid w:val="00F6543D"/>
    <w:rsid w:val="00F667DB"/>
    <w:rsid w:val="00F66A3B"/>
    <w:rsid w:val="00F66D17"/>
    <w:rsid w:val="00F70260"/>
    <w:rsid w:val="00F70658"/>
    <w:rsid w:val="00F70982"/>
    <w:rsid w:val="00F70D71"/>
    <w:rsid w:val="00F715BF"/>
    <w:rsid w:val="00F716FF"/>
    <w:rsid w:val="00F717E2"/>
    <w:rsid w:val="00F721F1"/>
    <w:rsid w:val="00F738B1"/>
    <w:rsid w:val="00F7488E"/>
    <w:rsid w:val="00F750F3"/>
    <w:rsid w:val="00F756BE"/>
    <w:rsid w:val="00F7709E"/>
    <w:rsid w:val="00F77AD9"/>
    <w:rsid w:val="00F80278"/>
    <w:rsid w:val="00F80C3B"/>
    <w:rsid w:val="00F8273E"/>
    <w:rsid w:val="00F8323D"/>
    <w:rsid w:val="00F832D4"/>
    <w:rsid w:val="00F85D73"/>
    <w:rsid w:val="00F900D8"/>
    <w:rsid w:val="00F905BF"/>
    <w:rsid w:val="00F911E8"/>
    <w:rsid w:val="00F91381"/>
    <w:rsid w:val="00F93FD1"/>
    <w:rsid w:val="00F9454A"/>
    <w:rsid w:val="00F945D6"/>
    <w:rsid w:val="00F945FF"/>
    <w:rsid w:val="00F94927"/>
    <w:rsid w:val="00F94D2D"/>
    <w:rsid w:val="00F96239"/>
    <w:rsid w:val="00F9723F"/>
    <w:rsid w:val="00F97B77"/>
    <w:rsid w:val="00FA008F"/>
    <w:rsid w:val="00FA1B07"/>
    <w:rsid w:val="00FA1D02"/>
    <w:rsid w:val="00FA1E8F"/>
    <w:rsid w:val="00FA2F95"/>
    <w:rsid w:val="00FA3019"/>
    <w:rsid w:val="00FA32A1"/>
    <w:rsid w:val="00FA4D5C"/>
    <w:rsid w:val="00FA5A41"/>
    <w:rsid w:val="00FA688E"/>
    <w:rsid w:val="00FA68C7"/>
    <w:rsid w:val="00FA713D"/>
    <w:rsid w:val="00FB1576"/>
    <w:rsid w:val="00FB1A69"/>
    <w:rsid w:val="00FB2CC7"/>
    <w:rsid w:val="00FB2D1C"/>
    <w:rsid w:val="00FB349C"/>
    <w:rsid w:val="00FB3F87"/>
    <w:rsid w:val="00FB4346"/>
    <w:rsid w:val="00FB4BEE"/>
    <w:rsid w:val="00FB596E"/>
    <w:rsid w:val="00FB5EB2"/>
    <w:rsid w:val="00FB64ED"/>
    <w:rsid w:val="00FB6B51"/>
    <w:rsid w:val="00FB6DB7"/>
    <w:rsid w:val="00FB7005"/>
    <w:rsid w:val="00FB75FE"/>
    <w:rsid w:val="00FC0EE7"/>
    <w:rsid w:val="00FC2133"/>
    <w:rsid w:val="00FC26BA"/>
    <w:rsid w:val="00FC3182"/>
    <w:rsid w:val="00FC3DB9"/>
    <w:rsid w:val="00FC490D"/>
    <w:rsid w:val="00FC4C34"/>
    <w:rsid w:val="00FC60FA"/>
    <w:rsid w:val="00FC7C1F"/>
    <w:rsid w:val="00FD015B"/>
    <w:rsid w:val="00FD0CD8"/>
    <w:rsid w:val="00FD16FE"/>
    <w:rsid w:val="00FD28E8"/>
    <w:rsid w:val="00FD3F43"/>
    <w:rsid w:val="00FD469C"/>
    <w:rsid w:val="00FD6517"/>
    <w:rsid w:val="00FD65DF"/>
    <w:rsid w:val="00FD696B"/>
    <w:rsid w:val="00FD6A63"/>
    <w:rsid w:val="00FD6C32"/>
    <w:rsid w:val="00FD703C"/>
    <w:rsid w:val="00FD774F"/>
    <w:rsid w:val="00FD7EA3"/>
    <w:rsid w:val="00FE1207"/>
    <w:rsid w:val="00FE1CA7"/>
    <w:rsid w:val="00FE2693"/>
    <w:rsid w:val="00FE2FED"/>
    <w:rsid w:val="00FE393B"/>
    <w:rsid w:val="00FE43B7"/>
    <w:rsid w:val="00FE5863"/>
    <w:rsid w:val="00FE5EEF"/>
    <w:rsid w:val="00FF075C"/>
    <w:rsid w:val="00FF2471"/>
    <w:rsid w:val="00FF2BB7"/>
    <w:rsid w:val="00FF3B76"/>
    <w:rsid w:val="00FF4C2D"/>
    <w:rsid w:val="00FF535A"/>
    <w:rsid w:val="00FF558D"/>
    <w:rsid w:val="00FF64C8"/>
    <w:rsid w:val="00FF6C65"/>
    <w:rsid w:val="00F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73C327"/>
  <w15:docId w15:val="{DE342FD4-CD18-49DD-AC7B-07A44871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"/>
    <w:lsdException w:name="index 2" w:uiPriority="9"/>
    <w:lsdException w:name="index 3" w:uiPriority="9"/>
    <w:lsdException w:name="index 4" w:uiPriority="9"/>
    <w:lsdException w:name="index 5" w:uiPriority="9"/>
    <w:lsdException w:name="index 6" w:uiPriority="9"/>
    <w:lsdException w:name="index 7" w:uiPriority="9"/>
    <w:lsdException w:name="index 8" w:uiPriority="9"/>
    <w:lsdException w:name="index 9" w:uiPriority="9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uiPriority="9"/>
    <w:lsdException w:name="table of figures" w:semiHidden="1" w:uiPriority="99" w:unhideWhenUsed="1"/>
    <w:lsdException w:name="envelope address" w:uiPriority="9"/>
    <w:lsdException w:name="envelope return" w:uiPriority="9"/>
    <w:lsdException w:name="annotation reference" w:semiHidden="1" w:unhideWhenUsed="1"/>
    <w:lsdException w:name="line number" w:uiPriority="9"/>
    <w:lsdException w:name="endnote reference" w:uiPriority="9"/>
    <w:lsdException w:name="endnote text" w:uiPriority="9"/>
    <w:lsdException w:name="table of authorities" w:uiPriority="9"/>
    <w:lsdException w:name="macro" w:uiPriority="9"/>
    <w:lsdException w:name="toa heading" w:uiPriority="9"/>
    <w:lsdException w:name="List" w:uiPriority="9"/>
    <w:lsdException w:name="List Bullet" w:uiPriority="9"/>
    <w:lsdException w:name="List Number" w:uiPriority="9"/>
    <w:lsdException w:name="List 2" w:uiPriority="9"/>
    <w:lsdException w:name="List 3" w:uiPriority="9"/>
    <w:lsdException w:name="List 4" w:uiPriority="9"/>
    <w:lsdException w:name="List 5" w:uiPriority="9"/>
    <w:lsdException w:name="List Bullet 3" w:uiPriority="9"/>
    <w:lsdException w:name="List Bullet 4" w:uiPriority="9"/>
    <w:lsdException w:name="List Bullet 5" w:uiPriority="9"/>
    <w:lsdException w:name="List Number 2" w:uiPriority="9"/>
    <w:lsdException w:name="List Number 3" w:uiPriority="9"/>
    <w:lsdException w:name="List Number 4" w:uiPriority="9"/>
    <w:lsdException w:name="List Number 5" w:uiPriority="9"/>
    <w:lsdException w:name="Title" w:uiPriority="9" w:qFormat="1"/>
    <w:lsdException w:name="Closing" w:uiPriority="9"/>
    <w:lsdException w:name="Signature" w:uiPriority="9"/>
    <w:lsdException w:name="Default Paragraph Font" w:semiHidden="1" w:unhideWhenUsed="1"/>
    <w:lsdException w:name="List Continue" w:uiPriority="9"/>
    <w:lsdException w:name="List Continue 2" w:uiPriority="9"/>
    <w:lsdException w:name="List Continue 3" w:uiPriority="9"/>
    <w:lsdException w:name="List Continue 4" w:uiPriority="9"/>
    <w:lsdException w:name="List Continue 5" w:uiPriority="9"/>
    <w:lsdException w:name="Message Header" w:uiPriority="9"/>
    <w:lsdException w:name="Subtitle" w:qFormat="1"/>
    <w:lsdException w:name="Salutation" w:uiPriority="9"/>
    <w:lsdException w:name="Body Text First Indent" w:uiPriority="9"/>
    <w:lsdException w:name="Body Text First Indent 2" w:uiPriority="9"/>
    <w:lsdException w:name="Body Text 3" w:uiPriority="99"/>
    <w:lsdException w:name="Body Text Indent 2" w:uiPriority="9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E-mail Signature" w:uiPriority="9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"/>
    <w:qFormat/>
    <w:rsid w:val="00391101"/>
    <w:pPr>
      <w:widowControl w:val="0"/>
      <w:adjustRightInd w:val="0"/>
      <w:spacing w:line="240" w:lineRule="atLeast"/>
      <w:jc w:val="both"/>
    </w:pPr>
    <w:rPr>
      <w:rFonts w:eastAsiaTheme="minorEastAsia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85EC2"/>
    <w:pPr>
      <w:keepNext/>
      <w:snapToGrid w:val="0"/>
      <w:spacing w:before="240" w:after="120" w:line="480" w:lineRule="auto"/>
      <w:jc w:val="left"/>
      <w:outlineLvl w:val="0"/>
    </w:pPr>
    <w:rPr>
      <w:rFonts w:ascii="Arial" w:hAnsi="Arial"/>
      <w:b/>
      <w:kern w:val="52"/>
      <w:sz w:val="36"/>
      <w:szCs w:val="36"/>
    </w:rPr>
  </w:style>
  <w:style w:type="paragraph" w:styleId="2">
    <w:name w:val="heading 2"/>
    <w:basedOn w:val="a"/>
    <w:next w:val="a"/>
    <w:link w:val="20"/>
    <w:uiPriority w:val="9"/>
    <w:qFormat/>
    <w:rsid w:val="00385EC2"/>
    <w:pPr>
      <w:keepNext/>
      <w:snapToGrid w:val="0"/>
      <w:spacing w:before="360" w:after="120" w:line="480" w:lineRule="auto"/>
      <w:jc w:val="left"/>
      <w:outlineLvl w:val="1"/>
    </w:pPr>
    <w:rPr>
      <w:rFonts w:ascii="Arial" w:hAnsi="Arial"/>
      <w:b/>
      <w:bCs/>
      <w:sz w:val="32"/>
      <w:szCs w:val="48"/>
    </w:rPr>
  </w:style>
  <w:style w:type="paragraph" w:styleId="3">
    <w:name w:val="heading 3"/>
    <w:basedOn w:val="a"/>
    <w:next w:val="a"/>
    <w:link w:val="30"/>
    <w:qFormat/>
    <w:rsid w:val="00AE37AB"/>
    <w:pPr>
      <w:keepNext/>
      <w:spacing w:line="720" w:lineRule="atLeast"/>
      <w:outlineLvl w:val="2"/>
    </w:pPr>
    <w:rPr>
      <w:rFonts w:ascii="Arial" w:eastAsia="新細明體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AE37AB"/>
    <w:pPr>
      <w:keepNext/>
      <w:spacing w:line="720" w:lineRule="atLeast"/>
      <w:outlineLvl w:val="3"/>
    </w:pPr>
    <w:rPr>
      <w:rFonts w:ascii="Arial" w:eastAsia="新細明體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1D0240"/>
    <w:pPr>
      <w:keepNext/>
      <w:spacing w:line="720" w:lineRule="atLeast"/>
      <w:ind w:leftChars="200" w:left="200"/>
      <w:outlineLvl w:val="4"/>
    </w:pPr>
    <w:rPr>
      <w:rFonts w:ascii="Arial" w:eastAsia="新細明體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385EC2"/>
    <w:pPr>
      <w:keepNext/>
      <w:spacing w:beforeLines="50" w:before="50" w:line="400" w:lineRule="exact"/>
      <w:ind w:leftChars="400" w:left="400"/>
      <w:outlineLvl w:val="5"/>
    </w:pPr>
    <w:rPr>
      <w:rFonts w:ascii="Arial" w:eastAsia="華康細黑體" w:hAnsi="Arial"/>
      <w:szCs w:val="36"/>
    </w:rPr>
  </w:style>
  <w:style w:type="paragraph" w:styleId="7">
    <w:name w:val="heading 7"/>
    <w:basedOn w:val="a"/>
    <w:next w:val="a"/>
    <w:link w:val="70"/>
    <w:qFormat/>
    <w:rsid w:val="00A643E0"/>
    <w:pPr>
      <w:keepNext/>
      <w:adjustRightInd/>
      <w:spacing w:line="720" w:lineRule="auto"/>
      <w:jc w:val="left"/>
      <w:outlineLvl w:val="6"/>
    </w:pPr>
    <w:rPr>
      <w:rFonts w:ascii="Arial" w:eastAsia="新細明體" w:hAnsi="Arial"/>
      <w:b/>
      <w:sz w:val="36"/>
      <w:szCs w:val="20"/>
    </w:rPr>
  </w:style>
  <w:style w:type="paragraph" w:styleId="8">
    <w:name w:val="heading 8"/>
    <w:basedOn w:val="a"/>
    <w:next w:val="a"/>
    <w:link w:val="80"/>
    <w:qFormat/>
    <w:rsid w:val="00A643E0"/>
    <w:pPr>
      <w:keepNext/>
      <w:adjustRightInd/>
      <w:spacing w:line="720" w:lineRule="auto"/>
      <w:jc w:val="left"/>
      <w:outlineLvl w:val="7"/>
    </w:pPr>
    <w:rPr>
      <w:rFonts w:ascii="Arial" w:eastAsia="新細明體" w:hAnsi="Arial"/>
      <w:sz w:val="36"/>
      <w:szCs w:val="20"/>
    </w:rPr>
  </w:style>
  <w:style w:type="paragraph" w:styleId="9">
    <w:name w:val="heading 9"/>
    <w:basedOn w:val="a"/>
    <w:next w:val="a"/>
    <w:link w:val="90"/>
    <w:qFormat/>
    <w:rsid w:val="00A643E0"/>
    <w:pPr>
      <w:keepNext/>
      <w:adjustRightInd/>
      <w:spacing w:line="720" w:lineRule="auto"/>
      <w:jc w:val="left"/>
      <w:outlineLvl w:val="8"/>
    </w:pPr>
    <w:rPr>
      <w:rFonts w:ascii="Arial" w:eastAsia="新細明體" w:hAnsi="Arial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D2D3F"/>
    <w:rPr>
      <w:rFonts w:ascii="Arial" w:eastAsia="華康細圓體" w:hAnsi="Arial"/>
      <w:b/>
      <w:kern w:val="52"/>
      <w:sz w:val="36"/>
      <w:szCs w:val="36"/>
    </w:rPr>
  </w:style>
  <w:style w:type="character" w:customStyle="1" w:styleId="20">
    <w:name w:val="標題 2 字元"/>
    <w:basedOn w:val="a0"/>
    <w:link w:val="2"/>
    <w:rsid w:val="00137500"/>
    <w:rPr>
      <w:rFonts w:ascii="Arial" w:eastAsia="華康細圓體" w:hAnsi="Arial"/>
      <w:b/>
      <w:bCs/>
      <w:kern w:val="2"/>
      <w:sz w:val="32"/>
      <w:szCs w:val="48"/>
      <w:lang w:val="en-US" w:eastAsia="zh-TW" w:bidi="ar-SA"/>
    </w:rPr>
  </w:style>
  <w:style w:type="character" w:customStyle="1" w:styleId="30">
    <w:name w:val="標題 3 字元"/>
    <w:basedOn w:val="a0"/>
    <w:link w:val="3"/>
    <w:rsid w:val="0094345A"/>
    <w:rPr>
      <w:rFonts w:ascii="Arial" w:hAnsi="Arial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rsid w:val="007827C5"/>
    <w:rPr>
      <w:rFonts w:ascii="Arial" w:eastAsia="新細明體" w:hAnsi="Arial"/>
      <w:kern w:val="2"/>
      <w:sz w:val="36"/>
      <w:szCs w:val="36"/>
      <w:lang w:val="en-US" w:eastAsia="zh-TW" w:bidi="ar-SA"/>
    </w:rPr>
  </w:style>
  <w:style w:type="character" w:customStyle="1" w:styleId="50">
    <w:name w:val="標題 5 字元"/>
    <w:basedOn w:val="a0"/>
    <w:link w:val="5"/>
    <w:rsid w:val="0094345A"/>
    <w:rPr>
      <w:rFonts w:ascii="Arial" w:hAnsi="Arial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rsid w:val="0094345A"/>
    <w:rPr>
      <w:rFonts w:ascii="Arial" w:eastAsia="華康細黑體" w:hAnsi="Arial"/>
      <w:kern w:val="2"/>
      <w:sz w:val="26"/>
      <w:szCs w:val="36"/>
    </w:rPr>
  </w:style>
  <w:style w:type="character" w:customStyle="1" w:styleId="70">
    <w:name w:val="標題 7 字元"/>
    <w:link w:val="7"/>
    <w:rsid w:val="0094345A"/>
    <w:rPr>
      <w:rFonts w:ascii="Arial" w:hAnsi="Arial"/>
      <w:b/>
      <w:kern w:val="2"/>
      <w:sz w:val="36"/>
    </w:rPr>
  </w:style>
  <w:style w:type="character" w:customStyle="1" w:styleId="80">
    <w:name w:val="標題 8 字元"/>
    <w:link w:val="8"/>
    <w:rsid w:val="0094345A"/>
    <w:rPr>
      <w:rFonts w:ascii="Arial" w:hAnsi="Arial"/>
      <w:kern w:val="2"/>
      <w:sz w:val="36"/>
    </w:rPr>
  </w:style>
  <w:style w:type="character" w:customStyle="1" w:styleId="90">
    <w:name w:val="標題 9 字元"/>
    <w:link w:val="9"/>
    <w:rsid w:val="0094345A"/>
    <w:rPr>
      <w:rFonts w:ascii="Arial" w:hAnsi="Arial"/>
      <w:kern w:val="2"/>
      <w:sz w:val="36"/>
    </w:rPr>
  </w:style>
  <w:style w:type="paragraph" w:customStyle="1" w:styleId="W">
    <w:name w:val="W 章"/>
    <w:basedOn w:val="a"/>
    <w:link w:val="W0"/>
    <w:qFormat/>
    <w:rsid w:val="000C35A3"/>
    <w:pPr>
      <w:keepNext/>
      <w:snapToGrid w:val="0"/>
      <w:spacing w:line="240" w:lineRule="auto"/>
      <w:jc w:val="center"/>
      <w:outlineLvl w:val="0"/>
    </w:pPr>
    <w:rPr>
      <w:rFonts w:ascii="標楷體" w:eastAsiaTheme="majorEastAsia" w:hAnsi="標楷體" w:cs="新細明體"/>
      <w:b/>
      <w:bCs/>
      <w:kern w:val="52"/>
      <w:sz w:val="32"/>
      <w:szCs w:val="20"/>
    </w:rPr>
  </w:style>
  <w:style w:type="character" w:customStyle="1" w:styleId="W0">
    <w:name w:val="W 章 字元"/>
    <w:link w:val="W"/>
    <w:rsid w:val="000C35A3"/>
    <w:rPr>
      <w:rFonts w:ascii="標楷體" w:eastAsiaTheme="majorEastAsia" w:hAnsi="標楷體" w:cs="新細明體"/>
      <w:b/>
      <w:bCs/>
      <w:kern w:val="52"/>
      <w:sz w:val="32"/>
    </w:rPr>
  </w:style>
  <w:style w:type="paragraph" w:customStyle="1" w:styleId="W1">
    <w:name w:val="W  節"/>
    <w:basedOn w:val="a"/>
    <w:link w:val="W2"/>
    <w:qFormat/>
    <w:rsid w:val="00570D67"/>
    <w:pPr>
      <w:keepNext/>
      <w:snapToGrid w:val="0"/>
      <w:spacing w:beforeLines="100" w:before="100" w:afterLines="100" w:after="100" w:line="240" w:lineRule="auto"/>
      <w:ind w:left="1100" w:hanging="981"/>
      <w:jc w:val="left"/>
      <w:outlineLvl w:val="1"/>
    </w:pPr>
    <w:rPr>
      <w:rFonts w:eastAsiaTheme="majorEastAsia"/>
      <w:b/>
      <w:sz w:val="28"/>
    </w:rPr>
  </w:style>
  <w:style w:type="character" w:customStyle="1" w:styleId="W2">
    <w:name w:val="W  節 字元"/>
    <w:basedOn w:val="a0"/>
    <w:link w:val="W1"/>
    <w:rsid w:val="00570D67"/>
    <w:rPr>
      <w:rFonts w:eastAsiaTheme="majorEastAsia"/>
      <w:b/>
      <w:kern w:val="2"/>
      <w:sz w:val="28"/>
      <w:szCs w:val="24"/>
    </w:rPr>
  </w:style>
  <w:style w:type="paragraph" w:customStyle="1" w:styleId="W3">
    <w:name w:val="W一"/>
    <w:basedOn w:val="a"/>
    <w:link w:val="W4"/>
    <w:autoRedefine/>
    <w:qFormat/>
    <w:rsid w:val="00F26D15"/>
    <w:pPr>
      <w:keepNext/>
      <w:numPr>
        <w:ilvl w:val="2"/>
      </w:numPr>
      <w:snapToGrid w:val="0"/>
      <w:spacing w:beforeLines="50" w:before="120" w:afterLines="50" w:after="120"/>
      <w:ind w:leftChars="50" w:left="120"/>
      <w:jc w:val="left"/>
      <w:outlineLvl w:val="2"/>
    </w:pPr>
    <w:rPr>
      <w:rFonts w:ascii="華康中黑體" w:eastAsiaTheme="majorEastAsia" w:hAnsi="華康中黑體" w:cs="華康中黑體"/>
      <w:b/>
      <w:bCs/>
      <w:noProof/>
      <w:szCs w:val="36"/>
    </w:rPr>
  </w:style>
  <w:style w:type="character" w:customStyle="1" w:styleId="W4">
    <w:name w:val="W一 字元"/>
    <w:basedOn w:val="a0"/>
    <w:link w:val="W3"/>
    <w:locked/>
    <w:rsid w:val="00F26D15"/>
    <w:rPr>
      <w:rFonts w:ascii="華康中黑體" w:eastAsiaTheme="majorEastAsia" w:hAnsi="華康中黑體" w:cs="華康中黑體"/>
      <w:b/>
      <w:bCs/>
      <w:noProof/>
      <w:kern w:val="2"/>
      <w:sz w:val="24"/>
      <w:szCs w:val="36"/>
    </w:rPr>
  </w:style>
  <w:style w:type="paragraph" w:customStyle="1" w:styleId="W5">
    <w:name w:val="W一文"/>
    <w:basedOn w:val="a"/>
    <w:link w:val="W6"/>
    <w:qFormat/>
    <w:rsid w:val="00BB6A6D"/>
    <w:pPr>
      <w:spacing w:afterLines="50" w:after="120" w:line="320" w:lineRule="exact"/>
      <w:ind w:leftChars="50" w:left="120" w:firstLineChars="200" w:firstLine="480"/>
      <w:jc w:val="left"/>
    </w:pPr>
  </w:style>
  <w:style w:type="character" w:customStyle="1" w:styleId="W6">
    <w:name w:val="W一文 字元"/>
    <w:basedOn w:val="a0"/>
    <w:link w:val="W5"/>
    <w:rsid w:val="00BB6A6D"/>
    <w:rPr>
      <w:rFonts w:eastAsiaTheme="minorEastAsia"/>
      <w:kern w:val="2"/>
      <w:sz w:val="24"/>
      <w:szCs w:val="24"/>
    </w:rPr>
  </w:style>
  <w:style w:type="paragraph" w:customStyle="1" w:styleId="W7">
    <w:name w:val="W(一）"/>
    <w:basedOn w:val="a"/>
    <w:link w:val="W8"/>
    <w:qFormat/>
    <w:rsid w:val="00CC2AAF"/>
    <w:pPr>
      <w:keepNext/>
      <w:snapToGrid w:val="0"/>
      <w:spacing w:line="320" w:lineRule="exact"/>
      <w:ind w:leftChars="100" w:left="100"/>
      <w:jc w:val="left"/>
      <w:outlineLvl w:val="3"/>
    </w:pPr>
    <w:rPr>
      <w:rFonts w:ascii="標楷體" w:hAnsi="標楷體" w:cs="新細明體"/>
      <w:b/>
      <w:bCs/>
      <w:szCs w:val="20"/>
    </w:rPr>
  </w:style>
  <w:style w:type="character" w:customStyle="1" w:styleId="W8">
    <w:name w:val="W(一） 字元"/>
    <w:basedOn w:val="a0"/>
    <w:link w:val="W7"/>
    <w:rsid w:val="00CC2AAF"/>
    <w:rPr>
      <w:rFonts w:ascii="標楷體" w:eastAsiaTheme="minorEastAsia" w:hAnsi="標楷體" w:cs="新細明體"/>
      <w:b/>
      <w:bCs/>
      <w:kern w:val="2"/>
      <w:sz w:val="24"/>
    </w:rPr>
  </w:style>
  <w:style w:type="paragraph" w:customStyle="1" w:styleId="W10">
    <w:name w:val="W 1"/>
    <w:basedOn w:val="a"/>
    <w:link w:val="W11"/>
    <w:qFormat/>
    <w:rsid w:val="00DE25B3"/>
    <w:pPr>
      <w:snapToGrid w:val="0"/>
      <w:spacing w:before="60" w:line="320" w:lineRule="exact"/>
      <w:ind w:leftChars="200" w:left="480"/>
      <w:jc w:val="left"/>
      <w:outlineLvl w:val="4"/>
    </w:pPr>
    <w:rPr>
      <w:rFonts w:ascii="標楷體" w:hAnsi="標楷體" w:cs="新細明體"/>
      <w:bCs/>
      <w:szCs w:val="20"/>
    </w:rPr>
  </w:style>
  <w:style w:type="character" w:customStyle="1" w:styleId="W11">
    <w:name w:val="W 1 字元"/>
    <w:link w:val="W10"/>
    <w:locked/>
    <w:rsid w:val="00DE25B3"/>
    <w:rPr>
      <w:rFonts w:ascii="標楷體" w:eastAsiaTheme="minorEastAsia" w:hAnsi="標楷體" w:cs="新細明體"/>
      <w:bCs/>
      <w:kern w:val="2"/>
      <w:sz w:val="24"/>
    </w:rPr>
  </w:style>
  <w:style w:type="paragraph" w:customStyle="1" w:styleId="W12">
    <w:name w:val="W  1文"/>
    <w:basedOn w:val="a"/>
    <w:link w:val="W13"/>
    <w:qFormat/>
    <w:rsid w:val="00E22B4F"/>
    <w:pPr>
      <w:spacing w:line="280" w:lineRule="exact"/>
      <w:ind w:leftChars="300" w:left="300" w:firstLineChars="200" w:firstLine="200"/>
    </w:pPr>
    <w:rPr>
      <w:rFonts w:ascii="標楷體" w:hAnsi="標楷體" w:cs="新細明體"/>
      <w:szCs w:val="20"/>
    </w:rPr>
  </w:style>
  <w:style w:type="character" w:customStyle="1" w:styleId="W13">
    <w:name w:val="W  1文 字元"/>
    <w:basedOn w:val="a0"/>
    <w:link w:val="W12"/>
    <w:rsid w:val="00E22B4F"/>
    <w:rPr>
      <w:rFonts w:ascii="標楷體" w:eastAsiaTheme="minorEastAsia" w:hAnsi="標楷體" w:cs="新細明體"/>
      <w:kern w:val="2"/>
      <w:sz w:val="24"/>
    </w:rPr>
  </w:style>
  <w:style w:type="paragraph" w:customStyle="1" w:styleId="W9">
    <w:name w:val="W 表名"/>
    <w:basedOn w:val="a"/>
    <w:link w:val="Wa"/>
    <w:qFormat/>
    <w:rsid w:val="00E70A07"/>
    <w:pPr>
      <w:adjustRightInd/>
      <w:spacing w:beforeLines="50" w:before="120" w:afterLines="50" w:after="120" w:line="200" w:lineRule="exact"/>
      <w:jc w:val="left"/>
    </w:pPr>
    <w:rPr>
      <w:rFonts w:ascii="標楷體" w:hAnsi="標楷體" w:cs="新細明體"/>
      <w:b/>
      <w:bCs/>
      <w:sz w:val="20"/>
      <w:szCs w:val="20"/>
    </w:rPr>
  </w:style>
  <w:style w:type="character" w:customStyle="1" w:styleId="Wa">
    <w:name w:val="W 表名 字元"/>
    <w:link w:val="W9"/>
    <w:locked/>
    <w:rsid w:val="00E70A07"/>
    <w:rPr>
      <w:rFonts w:ascii="標楷體" w:eastAsiaTheme="minorEastAsia" w:hAnsi="標楷體" w:cs="新細明體"/>
      <w:b/>
      <w:bCs/>
      <w:kern w:val="2"/>
    </w:rPr>
  </w:style>
  <w:style w:type="paragraph" w:customStyle="1" w:styleId="Wb">
    <w:name w:val="W（一）文"/>
    <w:basedOn w:val="W5"/>
    <w:link w:val="Wc"/>
    <w:autoRedefine/>
    <w:qFormat/>
    <w:rsid w:val="00F96239"/>
    <w:pPr>
      <w:spacing w:beforeLines="50" w:before="120" w:line="280" w:lineRule="exact"/>
      <w:ind w:leftChars="0" w:left="238"/>
    </w:pPr>
  </w:style>
  <w:style w:type="character" w:customStyle="1" w:styleId="Wc">
    <w:name w:val="W（一）文 字元"/>
    <w:basedOn w:val="W6"/>
    <w:link w:val="Wb"/>
    <w:rsid w:val="00F96239"/>
    <w:rPr>
      <w:rFonts w:eastAsiaTheme="minorEastAsia"/>
      <w:kern w:val="2"/>
      <w:sz w:val="24"/>
      <w:szCs w:val="24"/>
    </w:rPr>
  </w:style>
  <w:style w:type="paragraph" w:customStyle="1" w:styleId="Wd">
    <w:name w:val="W圖名"/>
    <w:basedOn w:val="a"/>
    <w:link w:val="We"/>
    <w:qFormat/>
    <w:rsid w:val="00E70A07"/>
    <w:pPr>
      <w:spacing w:beforeLines="50" w:before="120" w:afterLines="50" w:after="120" w:line="200" w:lineRule="exact"/>
      <w:jc w:val="center"/>
    </w:pPr>
    <w:rPr>
      <w:rFonts w:ascii="標楷體" w:hAnsi="標楷體" w:cs="新細明體"/>
      <w:b/>
      <w:bCs/>
      <w:sz w:val="20"/>
      <w:szCs w:val="20"/>
    </w:rPr>
  </w:style>
  <w:style w:type="character" w:customStyle="1" w:styleId="We">
    <w:name w:val="W圖名 字元"/>
    <w:link w:val="Wd"/>
    <w:locked/>
    <w:rsid w:val="00E70A07"/>
    <w:rPr>
      <w:rFonts w:ascii="標楷體" w:eastAsiaTheme="minorEastAsia" w:hAnsi="標楷體" w:cs="新細明體"/>
      <w:b/>
      <w:bCs/>
      <w:kern w:val="2"/>
    </w:rPr>
  </w:style>
  <w:style w:type="paragraph" w:customStyle="1" w:styleId="Wf">
    <w:name w:val="W 節文"/>
    <w:basedOn w:val="a"/>
    <w:link w:val="Wf0"/>
    <w:qFormat/>
    <w:rsid w:val="001A5CE1"/>
    <w:pPr>
      <w:spacing w:line="360" w:lineRule="atLeast"/>
      <w:ind w:leftChars="50" w:left="120" w:firstLineChars="200" w:firstLine="480"/>
    </w:pPr>
    <w:rPr>
      <w:rFonts w:ascii="標楷體" w:hAnsi="標楷體" w:cs="新細明體"/>
      <w:color w:val="000000"/>
      <w:szCs w:val="20"/>
    </w:rPr>
  </w:style>
  <w:style w:type="character" w:customStyle="1" w:styleId="Wf0">
    <w:name w:val="W 節文 字元"/>
    <w:basedOn w:val="a0"/>
    <w:link w:val="Wf"/>
    <w:locked/>
    <w:rsid w:val="001A5CE1"/>
    <w:rPr>
      <w:rFonts w:ascii="標楷體" w:eastAsiaTheme="minorEastAsia" w:hAnsi="標楷體" w:cs="新細明體"/>
      <w:color w:val="000000"/>
      <w:kern w:val="2"/>
      <w:sz w:val="24"/>
    </w:rPr>
  </w:style>
  <w:style w:type="paragraph" w:customStyle="1" w:styleId="W14">
    <w:name w:val="W（1）文"/>
    <w:basedOn w:val="W15"/>
    <w:link w:val="W16"/>
    <w:qFormat/>
    <w:rsid w:val="0014279B"/>
    <w:pPr>
      <w:ind w:leftChars="558" w:left="1451" w:firstLineChars="200" w:firstLine="480"/>
    </w:pPr>
  </w:style>
  <w:style w:type="paragraph" w:customStyle="1" w:styleId="W15">
    <w:name w:val="W(1)"/>
    <w:basedOn w:val="a"/>
    <w:link w:val="W17"/>
    <w:qFormat/>
    <w:rsid w:val="007474C8"/>
    <w:pPr>
      <w:keepNext/>
      <w:spacing w:line="240" w:lineRule="exact"/>
      <w:ind w:leftChars="400" w:left="400"/>
      <w:outlineLvl w:val="5"/>
    </w:pPr>
    <w:rPr>
      <w:rFonts w:ascii="標楷體" w:hAnsi="標楷體" w:cs="新細明體"/>
      <w:bCs/>
      <w:sz w:val="20"/>
      <w:szCs w:val="20"/>
    </w:rPr>
  </w:style>
  <w:style w:type="character" w:customStyle="1" w:styleId="W17">
    <w:name w:val="W(1) 字元"/>
    <w:link w:val="W15"/>
    <w:locked/>
    <w:rsid w:val="007474C8"/>
    <w:rPr>
      <w:rFonts w:ascii="標楷體" w:eastAsiaTheme="minorEastAsia" w:hAnsi="標楷體" w:cs="新細明體"/>
      <w:bCs/>
      <w:kern w:val="2"/>
    </w:rPr>
  </w:style>
  <w:style w:type="character" w:customStyle="1" w:styleId="W16">
    <w:name w:val="W（1）文 字元"/>
    <w:basedOn w:val="W17"/>
    <w:link w:val="W14"/>
    <w:rsid w:val="0014279B"/>
    <w:rPr>
      <w:rFonts w:ascii="標楷體" w:eastAsiaTheme="minorEastAsia" w:hAnsi="標楷體" w:cs="新細明體"/>
      <w:bCs/>
      <w:kern w:val="2"/>
    </w:rPr>
  </w:style>
  <w:style w:type="paragraph" w:customStyle="1" w:styleId="Wf1">
    <w:name w:val="W表文"/>
    <w:basedOn w:val="a"/>
    <w:link w:val="Wf2"/>
    <w:qFormat/>
    <w:rsid w:val="00826319"/>
    <w:pPr>
      <w:spacing w:line="240" w:lineRule="exact"/>
    </w:pPr>
    <w:rPr>
      <w:rFonts w:ascii="標楷體" w:hAnsi="標楷體"/>
      <w:sz w:val="20"/>
      <w:szCs w:val="20"/>
    </w:rPr>
  </w:style>
  <w:style w:type="character" w:customStyle="1" w:styleId="Wf2">
    <w:name w:val="W表文 字元"/>
    <w:basedOn w:val="a0"/>
    <w:link w:val="Wf1"/>
    <w:locked/>
    <w:rsid w:val="00826319"/>
    <w:rPr>
      <w:rFonts w:ascii="標楷體" w:eastAsiaTheme="minorEastAsia" w:hAnsi="標楷體"/>
      <w:kern w:val="2"/>
    </w:rPr>
  </w:style>
  <w:style w:type="paragraph" w:styleId="11">
    <w:name w:val="toc 1"/>
    <w:basedOn w:val="a"/>
    <w:next w:val="a"/>
    <w:autoRedefine/>
    <w:uiPriority w:val="39"/>
    <w:unhideWhenUsed/>
    <w:qFormat/>
    <w:rsid w:val="00A05410"/>
    <w:pPr>
      <w:tabs>
        <w:tab w:val="right" w:leader="dot" w:pos="9118"/>
      </w:tabs>
      <w:spacing w:before="120" w:after="120"/>
      <w:jc w:val="left"/>
    </w:pPr>
    <w:rPr>
      <w:rFonts w:asciiTheme="minorHAnsi" w:hAnsiTheme="minorHAnsi" w:cstheme="minorBidi"/>
      <w:b/>
      <w:bCs/>
      <w:caps/>
      <w:noProof/>
      <w:sz w:val="20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qFormat/>
    <w:rsid w:val="00A05410"/>
    <w:pPr>
      <w:tabs>
        <w:tab w:val="right" w:leader="dot" w:pos="9118"/>
      </w:tabs>
      <w:ind w:left="240"/>
      <w:jc w:val="left"/>
    </w:pPr>
    <w:rPr>
      <w:rFonts w:asciiTheme="minorHAnsi" w:hAnsiTheme="minorHAnsi" w:cstheme="minorBidi"/>
      <w:noProof/>
      <w:sz w:val="20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qFormat/>
    <w:rsid w:val="000C35A3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Wf3">
    <w:name w:val="W節文"/>
    <w:basedOn w:val="a"/>
    <w:rsid w:val="00391101"/>
    <w:pPr>
      <w:spacing w:beforeLines="50" w:before="120" w:afterLines="50" w:after="120" w:line="360" w:lineRule="atLeast"/>
      <w:ind w:firstLineChars="200" w:firstLine="480"/>
    </w:pPr>
    <w:rPr>
      <w:rFonts w:ascii="標楷體" w:eastAsia="標楷體" w:hAnsi="標楷體" w:cs="新細明體"/>
      <w:szCs w:val="20"/>
    </w:rPr>
  </w:style>
  <w:style w:type="paragraph" w:customStyle="1" w:styleId="Wf4">
    <w:name w:val="W 表文"/>
    <w:basedOn w:val="W9"/>
    <w:link w:val="Wf5"/>
    <w:rsid w:val="00EB28C3"/>
    <w:rPr>
      <w:rFonts w:ascii="華康細圓體" w:eastAsia="華康細圓體" w:hAnsi="華康細圓體" w:cs="華康細圓體"/>
      <w:b w:val="0"/>
      <w:bCs w:val="0"/>
      <w:sz w:val="24"/>
      <w:szCs w:val="24"/>
      <w:lang w:val="x-none" w:eastAsia="x-none"/>
    </w:rPr>
  </w:style>
  <w:style w:type="character" w:customStyle="1" w:styleId="Wf5">
    <w:name w:val="W 表文 字元"/>
    <w:link w:val="Wf4"/>
    <w:rsid w:val="00EB28C3"/>
    <w:rPr>
      <w:rFonts w:ascii="華康細圓體" w:eastAsia="華康細圓體" w:hAnsi="華康細圓體" w:cs="華康細圓體"/>
      <w:kern w:val="2"/>
      <w:sz w:val="24"/>
      <w:szCs w:val="24"/>
      <w:lang w:val="x-none" w:eastAsia="x-none"/>
    </w:rPr>
  </w:style>
  <w:style w:type="paragraph" w:customStyle="1" w:styleId="Wf6">
    <w:name w:val="W表名"/>
    <w:basedOn w:val="a"/>
    <w:qFormat/>
    <w:rsid w:val="00EB28C3"/>
    <w:pPr>
      <w:adjustRightInd/>
      <w:spacing w:beforeLines="25" w:before="90" w:afterLines="25" w:after="90" w:line="240" w:lineRule="auto"/>
      <w:jc w:val="center"/>
    </w:pPr>
    <w:rPr>
      <w:rFonts w:eastAsia="華康細黑體" w:cstheme="minorBidi"/>
      <w:noProof/>
      <w:szCs w:val="22"/>
    </w:rPr>
  </w:style>
  <w:style w:type="paragraph" w:styleId="a3">
    <w:name w:val="table of figures"/>
    <w:basedOn w:val="a"/>
    <w:next w:val="a"/>
    <w:uiPriority w:val="99"/>
    <w:unhideWhenUsed/>
    <w:rsid w:val="00EC647F"/>
    <w:pPr>
      <w:ind w:left="480" w:hanging="480"/>
      <w:jc w:val="left"/>
    </w:pPr>
    <w:rPr>
      <w:rFonts w:asciiTheme="minorHAnsi" w:hAnsiTheme="minorHAnsi" w:cstheme="minorHAnsi"/>
      <w:smallCaps/>
      <w:noProof/>
      <w:sz w:val="20"/>
      <w:szCs w:val="20"/>
      <w14:ligatures w14:val="standardContextual"/>
    </w:rPr>
  </w:style>
  <w:style w:type="character" w:styleId="a4">
    <w:name w:val="Hyperlink"/>
    <w:basedOn w:val="a0"/>
    <w:uiPriority w:val="99"/>
    <w:unhideWhenUsed/>
    <w:rsid w:val="002C3CBE"/>
    <w:rPr>
      <w:color w:val="0563C1" w:themeColor="hyperlink"/>
      <w:u w:val="single"/>
    </w:rPr>
  </w:style>
  <w:style w:type="paragraph" w:styleId="a5">
    <w:name w:val="header"/>
    <w:basedOn w:val="a"/>
    <w:link w:val="a6"/>
    <w:unhideWhenUsed/>
    <w:rsid w:val="000C35A3"/>
    <w:pPr>
      <w:tabs>
        <w:tab w:val="center" w:pos="4153"/>
        <w:tab w:val="right" w:pos="8306"/>
      </w:tabs>
      <w:snapToGrid w:val="0"/>
      <w:jc w:val="right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0C35A3"/>
    <w:rPr>
      <w:rFonts w:eastAsiaTheme="minorEastAsia"/>
      <w:kern w:val="2"/>
    </w:rPr>
  </w:style>
  <w:style w:type="paragraph" w:styleId="a7">
    <w:name w:val="footer"/>
    <w:basedOn w:val="a"/>
    <w:link w:val="a8"/>
    <w:uiPriority w:val="99"/>
    <w:unhideWhenUsed/>
    <w:rsid w:val="002C3C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C3CBE"/>
    <w:rPr>
      <w:rFonts w:eastAsiaTheme="minorEastAsia"/>
      <w:kern w:val="2"/>
    </w:rPr>
  </w:style>
  <w:style w:type="paragraph" w:styleId="a9">
    <w:name w:val="TOC Heading"/>
    <w:basedOn w:val="1"/>
    <w:next w:val="a"/>
    <w:uiPriority w:val="39"/>
    <w:unhideWhenUsed/>
    <w:qFormat/>
    <w:rsid w:val="000C35A3"/>
    <w:pPr>
      <w:keepLines/>
      <w:widowControl/>
      <w:adjustRightInd/>
      <w:snapToGrid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styleId="aa">
    <w:name w:val="page number"/>
    <w:basedOn w:val="a0"/>
    <w:rsid w:val="000C35A3"/>
    <w:rPr>
      <w:rFonts w:eastAsiaTheme="minorEastAsia"/>
      <w:sz w:val="24"/>
    </w:rPr>
  </w:style>
  <w:style w:type="paragraph" w:styleId="41">
    <w:name w:val="toc 4"/>
    <w:basedOn w:val="a"/>
    <w:next w:val="a"/>
    <w:autoRedefine/>
    <w:uiPriority w:val="39"/>
    <w:unhideWhenUsed/>
    <w:rsid w:val="000C35A3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0C35A3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0C35A3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0C35A3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0C35A3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nhideWhenUsed/>
    <w:rsid w:val="000C35A3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ab">
    <w:name w:val="List Paragraph"/>
    <w:basedOn w:val="a"/>
    <w:uiPriority w:val="34"/>
    <w:qFormat/>
    <w:rsid w:val="00C130EB"/>
    <w:pPr>
      <w:ind w:leftChars="200" w:left="480"/>
    </w:pPr>
  </w:style>
  <w:style w:type="character" w:styleId="ac">
    <w:name w:val="Placeholder Text"/>
    <w:basedOn w:val="a0"/>
    <w:uiPriority w:val="99"/>
    <w:semiHidden/>
    <w:rsid w:val="00E129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1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glossaryDocument" Target="glossary/document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4037;&#20316;&#22519;&#34892;&#35336;&#30059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AB2DDDDD864FE7A641A6A3ABF689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5C82D4C-073A-48D8-BD88-D2DA5638F194}"/>
      </w:docPartPr>
      <w:docPartBody>
        <w:p w:rsidR="006C49CD" w:rsidRDefault="008544F1" w:rsidP="008544F1">
          <w:pPr>
            <w:pStyle w:val="2FAB2DDDDD864FE7A641A6A3ABF68960"/>
          </w:pPr>
          <w:r w:rsidRPr="0086167E">
            <w:rPr>
              <w:rStyle w:val="a3"/>
              <w:rFonts w:hint="eastAsia"/>
            </w:rPr>
            <w:t>[</w:t>
          </w:r>
          <w:r w:rsidRPr="0086167E">
            <w:rPr>
              <w:rStyle w:val="a3"/>
              <w:rFonts w:hint="eastAsia"/>
            </w:rPr>
            <w:t>標題</w:t>
          </w:r>
          <w:r w:rsidRPr="0086167E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FAFA7DD01EF146D590719A5E795F45D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A99B6E9-B46B-4359-A77B-69FF3DE59A54}"/>
      </w:docPartPr>
      <w:docPartBody>
        <w:p w:rsidR="006C49CD" w:rsidRDefault="008544F1" w:rsidP="008544F1">
          <w:pPr>
            <w:pStyle w:val="FAFA7DD01EF146D590719A5E795F45DE"/>
          </w:pPr>
          <w:r w:rsidRPr="0086167E">
            <w:rPr>
              <w:rStyle w:val="a3"/>
              <w:rFonts w:hint="eastAsia"/>
            </w:rPr>
            <w:t>[</w:t>
          </w:r>
          <w:r w:rsidRPr="0086167E">
            <w:rPr>
              <w:rStyle w:val="a3"/>
              <w:rFonts w:hint="eastAsia"/>
            </w:rPr>
            <w:t>主旨</w:t>
          </w:r>
          <w:r w:rsidRPr="0086167E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4656D5AA68044C2BA13D3955FE1FF0D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D960FA8-0BD2-4E79-BB8C-B75EB021A848}"/>
      </w:docPartPr>
      <w:docPartBody>
        <w:p w:rsidR="006C49CD" w:rsidRDefault="008544F1" w:rsidP="008544F1">
          <w:pPr>
            <w:pStyle w:val="4656D5AA68044C2BA13D3955FE1FF0DB"/>
          </w:pPr>
          <w:r w:rsidRPr="0086167E">
            <w:rPr>
              <w:rStyle w:val="a3"/>
              <w:rFonts w:hint="eastAsia"/>
            </w:rPr>
            <w:t>[</w:t>
          </w:r>
          <w:r w:rsidRPr="0086167E">
            <w:rPr>
              <w:rStyle w:val="a3"/>
              <w:rFonts w:hint="eastAsia"/>
            </w:rPr>
            <w:t>標題</w:t>
          </w:r>
          <w:r w:rsidRPr="0086167E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533EE08CCDC74C4695C5284E98FFDDB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D80EE51-E4D9-4284-B81A-CDDFBD89DC5C}"/>
      </w:docPartPr>
      <w:docPartBody>
        <w:p w:rsidR="006C49CD" w:rsidRDefault="008544F1" w:rsidP="008544F1">
          <w:pPr>
            <w:pStyle w:val="533EE08CCDC74C4695C5284E98FFDDB0"/>
          </w:pPr>
          <w:r w:rsidRPr="0086167E">
            <w:rPr>
              <w:rStyle w:val="a3"/>
              <w:rFonts w:hint="eastAsia"/>
            </w:rPr>
            <w:t>[</w:t>
          </w:r>
          <w:r w:rsidRPr="0086167E">
            <w:rPr>
              <w:rStyle w:val="a3"/>
              <w:rFonts w:hint="eastAsia"/>
            </w:rPr>
            <w:t>主旨</w:t>
          </w:r>
          <w:r w:rsidRPr="0086167E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圓體">
    <w:panose1 w:val="020F0309000000000000"/>
    <w:charset w:val="88"/>
    <w:family w:val="modern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altName w:val="微軟正黑體"/>
    <w:panose1 w:val="020B0509000000000000"/>
    <w:charset w:val="88"/>
    <w:family w:val="modern"/>
    <w:pitch w:val="fixed"/>
    <w:sig w:usb0="800002E3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28"/>
    <w:rsid w:val="00026261"/>
    <w:rsid w:val="00070049"/>
    <w:rsid w:val="00204F48"/>
    <w:rsid w:val="002655DA"/>
    <w:rsid w:val="002670B4"/>
    <w:rsid w:val="002D1C53"/>
    <w:rsid w:val="002E4BE4"/>
    <w:rsid w:val="002E6EF8"/>
    <w:rsid w:val="00311143"/>
    <w:rsid w:val="00312AD1"/>
    <w:rsid w:val="003A1D35"/>
    <w:rsid w:val="003F7AEC"/>
    <w:rsid w:val="00437272"/>
    <w:rsid w:val="004A1F8A"/>
    <w:rsid w:val="004A2BDD"/>
    <w:rsid w:val="004C521B"/>
    <w:rsid w:val="00507ABD"/>
    <w:rsid w:val="00550D05"/>
    <w:rsid w:val="005B5F57"/>
    <w:rsid w:val="0062326D"/>
    <w:rsid w:val="00636F31"/>
    <w:rsid w:val="00663243"/>
    <w:rsid w:val="006877DE"/>
    <w:rsid w:val="006C49CD"/>
    <w:rsid w:val="0070710D"/>
    <w:rsid w:val="0072666F"/>
    <w:rsid w:val="007333F1"/>
    <w:rsid w:val="007C51E0"/>
    <w:rsid w:val="007E20AC"/>
    <w:rsid w:val="00841D6C"/>
    <w:rsid w:val="008544F1"/>
    <w:rsid w:val="008A20E7"/>
    <w:rsid w:val="008F2BF4"/>
    <w:rsid w:val="00935F28"/>
    <w:rsid w:val="009F0056"/>
    <w:rsid w:val="009F35B6"/>
    <w:rsid w:val="00A21830"/>
    <w:rsid w:val="00A72C35"/>
    <w:rsid w:val="00AA0876"/>
    <w:rsid w:val="00AF32EF"/>
    <w:rsid w:val="00B01FA5"/>
    <w:rsid w:val="00B460AC"/>
    <w:rsid w:val="00B81CFA"/>
    <w:rsid w:val="00C46AC9"/>
    <w:rsid w:val="00CB7358"/>
    <w:rsid w:val="00CC74CA"/>
    <w:rsid w:val="00CE67F7"/>
    <w:rsid w:val="00CE695D"/>
    <w:rsid w:val="00D02669"/>
    <w:rsid w:val="00D658C4"/>
    <w:rsid w:val="00DD3963"/>
    <w:rsid w:val="00DF351D"/>
    <w:rsid w:val="00E16346"/>
    <w:rsid w:val="00E77454"/>
    <w:rsid w:val="00E91358"/>
    <w:rsid w:val="00EB55D3"/>
    <w:rsid w:val="00EE54ED"/>
    <w:rsid w:val="00F50180"/>
    <w:rsid w:val="00F9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F28"/>
    <w:pPr>
      <w:widowControl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44F1"/>
    <w:rPr>
      <w:color w:val="666666"/>
    </w:rPr>
  </w:style>
  <w:style w:type="paragraph" w:customStyle="1" w:styleId="2FAB2DDDDD864FE7A641A6A3ABF68960">
    <w:name w:val="2FAB2DDDDD864FE7A641A6A3ABF68960"/>
    <w:rsid w:val="008544F1"/>
    <w:pPr>
      <w:widowControl w:val="0"/>
    </w:pPr>
  </w:style>
  <w:style w:type="paragraph" w:customStyle="1" w:styleId="FAFA7DD01EF146D590719A5E795F45DE">
    <w:name w:val="FAFA7DD01EF146D590719A5E795F45DE"/>
    <w:rsid w:val="008544F1"/>
    <w:pPr>
      <w:widowControl w:val="0"/>
    </w:pPr>
  </w:style>
  <w:style w:type="paragraph" w:customStyle="1" w:styleId="4656D5AA68044C2BA13D3955FE1FF0DB">
    <w:name w:val="4656D5AA68044C2BA13D3955FE1FF0DB"/>
    <w:rsid w:val="008544F1"/>
    <w:pPr>
      <w:widowControl w:val="0"/>
    </w:pPr>
  </w:style>
  <w:style w:type="paragraph" w:customStyle="1" w:styleId="533EE08CCDC74C4695C5284E98FFDDB0">
    <w:name w:val="533EE08CCDC74C4695C5284E98FFDDB0"/>
    <w:rsid w:val="008544F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報告書">
      <a:majorFont>
        <a:latin typeface="Calibri"/>
        <a:ea typeface="華康中圓體"/>
        <a:cs typeface=""/>
      </a:majorFont>
      <a:minorFont>
        <a:latin typeface="Calibri"/>
        <a:ea typeface="華康細圓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2020-07-16T00:00:00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F22A12-2E96-4BA1-925F-9A5247C4B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工作執行計畫.dot</Template>
  <TotalTime>55</TotalTime>
  <Pages>1</Pages>
  <Words>6</Words>
  <Characters>37</Characters>
  <Application>Microsoft Office Word</Application>
  <DocSecurity>0</DocSecurity>
  <Lines>1</Lines>
  <Paragraphs>1</Paragraphs>
  <ScaleCrop>false</ScaleCrop>
  <Manager>基隆市政府</Manager>
  <Company>惇陽工程顧問有限公司</Company>
  <LinksUpToDate>false</LinksUpToDate>
  <CharactersWithSpaces>42</CharactersWithSpaces>
  <SharedDoc>false</SharedDoc>
  <HLinks>
    <vt:vector size="420" baseType="variant">
      <vt:variant>
        <vt:i4>3801129</vt:i4>
      </vt:variant>
      <vt:variant>
        <vt:i4>396</vt:i4>
      </vt:variant>
      <vt:variant>
        <vt:i4>0</vt:i4>
      </vt:variant>
      <vt:variant>
        <vt:i4>5</vt:i4>
      </vt:variant>
      <vt:variant>
        <vt:lpwstr>http://www.taiwanbuying.com.tw/</vt:lpwstr>
      </vt:variant>
      <vt:variant>
        <vt:lpwstr/>
      </vt:variant>
      <vt:variant>
        <vt:i4>2883693</vt:i4>
      </vt:variant>
      <vt:variant>
        <vt:i4>393</vt:i4>
      </vt:variant>
      <vt:variant>
        <vt:i4>0</vt:i4>
      </vt:variant>
      <vt:variant>
        <vt:i4>5</vt:i4>
      </vt:variant>
      <vt:variant>
        <vt:lpwstr>http://gfhr.hl.gov.tw/</vt:lpwstr>
      </vt:variant>
      <vt:variant>
        <vt:lpwstr/>
      </vt:variant>
      <vt:variant>
        <vt:i4>6291519</vt:i4>
      </vt:variant>
      <vt:variant>
        <vt:i4>390</vt:i4>
      </vt:variant>
      <vt:variant>
        <vt:i4>0</vt:i4>
      </vt:variant>
      <vt:variant>
        <vt:i4>5</vt:i4>
      </vt:variant>
      <vt:variant>
        <vt:lpwstr>http://www.cwb.gov.tw/</vt:lpwstr>
      </vt:variant>
      <vt:variant>
        <vt:lpwstr/>
      </vt:variant>
      <vt:variant>
        <vt:i4>2555964</vt:i4>
      </vt:variant>
      <vt:variant>
        <vt:i4>387</vt:i4>
      </vt:variant>
      <vt:variant>
        <vt:i4>0</vt:i4>
      </vt:variant>
      <vt:variant>
        <vt:i4>5</vt:i4>
      </vt:variant>
      <vt:variant>
        <vt:lpwstr>http://admin.taiwan.net.tw/</vt:lpwstr>
      </vt:variant>
      <vt:variant>
        <vt:lpwstr/>
      </vt:variant>
      <vt:variant>
        <vt:i4>1703988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_Toc283671228</vt:lpwstr>
      </vt:variant>
      <vt:variant>
        <vt:i4>1703988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_Toc283671227</vt:lpwstr>
      </vt:variant>
      <vt:variant>
        <vt:i4>1703988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_Toc283671226</vt:lpwstr>
      </vt:variant>
      <vt:variant>
        <vt:i4>1703988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_Toc283671225</vt:lpwstr>
      </vt:variant>
      <vt:variant>
        <vt:i4>1703988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_Toc283671224</vt:lpwstr>
      </vt:variant>
      <vt:variant>
        <vt:i4>1703988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_Toc283671223</vt:lpwstr>
      </vt:variant>
      <vt:variant>
        <vt:i4>1703988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_Toc283671222</vt:lpwstr>
      </vt:variant>
      <vt:variant>
        <vt:i4>1703988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_Toc283671221</vt:lpwstr>
      </vt:variant>
      <vt:variant>
        <vt:i4>1703988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_Toc283671220</vt:lpwstr>
      </vt:variant>
      <vt:variant>
        <vt:i4>1638452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_Toc283671219</vt:lpwstr>
      </vt:variant>
      <vt:variant>
        <vt:i4>1638452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_Toc283671218</vt:lpwstr>
      </vt:variant>
      <vt:variant>
        <vt:i4>1638452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_Toc283671217</vt:lpwstr>
      </vt:variant>
      <vt:variant>
        <vt:i4>1638452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_Toc283671216</vt:lpwstr>
      </vt:variant>
      <vt:variant>
        <vt:i4>1638452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_Toc283671215</vt:lpwstr>
      </vt:variant>
      <vt:variant>
        <vt:i4>1638452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_Toc283671214</vt:lpwstr>
      </vt:variant>
      <vt:variant>
        <vt:i4>1638452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_Toc283671213</vt:lpwstr>
      </vt:variant>
      <vt:variant>
        <vt:i4>1638452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_Toc283671212</vt:lpwstr>
      </vt:variant>
      <vt:variant>
        <vt:i4>1835060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_Toc283671244</vt:lpwstr>
      </vt:variant>
      <vt:variant>
        <vt:i4>1835060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_Toc283671243</vt:lpwstr>
      </vt:variant>
      <vt:variant>
        <vt:i4>1835060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_Toc283671242</vt:lpwstr>
      </vt:variant>
      <vt:variant>
        <vt:i4>1835060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_Toc283671241</vt:lpwstr>
      </vt:variant>
      <vt:variant>
        <vt:i4>1835060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_Toc283671240</vt:lpwstr>
      </vt:variant>
      <vt:variant>
        <vt:i4>1769524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_Toc283671239</vt:lpwstr>
      </vt:variant>
      <vt:variant>
        <vt:i4>1769524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_Toc283671238</vt:lpwstr>
      </vt:variant>
      <vt:variant>
        <vt:i4>1769524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_Toc283671237</vt:lpwstr>
      </vt:variant>
      <vt:variant>
        <vt:i4>1769524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_Toc283671236</vt:lpwstr>
      </vt:variant>
      <vt:variant>
        <vt:i4>1769524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_Toc283671235</vt:lpwstr>
      </vt:variant>
      <vt:variant>
        <vt:i4>1769524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_Toc283671234</vt:lpwstr>
      </vt:variant>
      <vt:variant>
        <vt:i4>1769524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_Toc283671233</vt:lpwstr>
      </vt:variant>
      <vt:variant>
        <vt:i4>1769524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_Toc283671232</vt:lpwstr>
      </vt:variant>
      <vt:variant>
        <vt:i4>1769524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_Toc283671231</vt:lpwstr>
      </vt:variant>
      <vt:variant>
        <vt:i4>1769524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_Toc283671230</vt:lpwstr>
      </vt:variant>
      <vt:variant>
        <vt:i4>1703988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_Toc283671229</vt:lpwstr>
      </vt:variant>
      <vt:variant>
        <vt:i4>2031668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_Toc283671273</vt:lpwstr>
      </vt:variant>
      <vt:variant>
        <vt:i4>2031668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_Toc283671272</vt:lpwstr>
      </vt:variant>
      <vt:variant>
        <vt:i4>2031668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_Toc283671271</vt:lpwstr>
      </vt:variant>
      <vt:variant>
        <vt:i4>2031668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_Toc283671270</vt:lpwstr>
      </vt:variant>
      <vt:variant>
        <vt:i4>1966132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_Toc283671269</vt:lpwstr>
      </vt:variant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_Toc283671268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_Toc283671267</vt:lpwstr>
      </vt:variant>
      <vt:variant>
        <vt:i4>1966132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_Toc283671266</vt:lpwstr>
      </vt:variant>
      <vt:variant>
        <vt:i4>1966132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_Toc283671265</vt:lpwstr>
      </vt:variant>
      <vt:variant>
        <vt:i4>1966132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_Toc283671264</vt:lpwstr>
      </vt:variant>
      <vt:variant>
        <vt:i4>1966132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_Toc283671263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_Toc283671262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_Toc283671261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_Toc283671260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_Toc283671259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_Toc283671258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_Toc283671257</vt:lpwstr>
      </vt:variant>
      <vt:variant>
        <vt:i4>1900596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_Toc283671256</vt:lpwstr>
      </vt:variant>
      <vt:variant>
        <vt:i4>1900596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_Toc283671255</vt:lpwstr>
      </vt:variant>
      <vt:variant>
        <vt:i4>1900596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_Toc283671254</vt:lpwstr>
      </vt:variant>
      <vt:variant>
        <vt:i4>1900596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_Toc283671253</vt:lpwstr>
      </vt:variant>
      <vt:variant>
        <vt:i4>1900596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_Toc283671252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_Toc283671251</vt:lpwstr>
      </vt:variant>
      <vt:variant>
        <vt:i4>1900596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_Toc283671250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_Toc283671249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_Toc283671248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_Toc283671247</vt:lpwstr>
      </vt:variant>
      <vt:variant>
        <vt:i4>1835060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_Toc283671246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_Toc283671245</vt:lpwstr>
      </vt:variant>
      <vt:variant>
        <vt:i4>5701758</vt:i4>
      </vt:variant>
      <vt:variant>
        <vt:i4>-1</vt:i4>
      </vt:variant>
      <vt:variant>
        <vt:i4>3890</vt:i4>
      </vt:variant>
      <vt:variant>
        <vt:i4>1</vt:i4>
      </vt:variant>
      <vt:variant>
        <vt:lpwstr>http://tour-hualien.hl.gov.tw/data/photo/bp_20045244859.jpg</vt:lpwstr>
      </vt:variant>
      <vt:variant>
        <vt:lpwstr/>
      </vt:variant>
      <vt:variant>
        <vt:i4>3801143</vt:i4>
      </vt:variant>
      <vt:variant>
        <vt:i4>-1</vt:i4>
      </vt:variant>
      <vt:variant>
        <vt:i4>3891</vt:i4>
      </vt:variant>
      <vt:variant>
        <vt:i4>1</vt:i4>
      </vt:variant>
      <vt:variant>
        <vt:lpwstr>http://tour-hualien.hl.gov.tw/data/photo/2006111916572.jpg</vt:lpwstr>
      </vt:variant>
      <vt:variant>
        <vt:lpwstr/>
      </vt:variant>
      <vt:variant>
        <vt:i4>1835117</vt:i4>
      </vt:variant>
      <vt:variant>
        <vt:i4>-1</vt:i4>
      </vt:variant>
      <vt:variant>
        <vt:i4>3892</vt:i4>
      </vt:variant>
      <vt:variant>
        <vt:i4>1</vt:i4>
      </vt:variant>
      <vt:variant>
        <vt:lpwstr>http://rural.swcb.gov.tw/interaction/picture/spot/spot_20071203125254.jpg</vt:lpwstr>
      </vt:variant>
      <vt:variant>
        <vt:lpwstr/>
      </vt:variant>
      <vt:variant>
        <vt:i4>131094</vt:i4>
      </vt:variant>
      <vt:variant>
        <vt:i4>-1</vt:i4>
      </vt:variant>
      <vt:variant>
        <vt:i4>3893</vt:i4>
      </vt:variant>
      <vt:variant>
        <vt:i4>1</vt:i4>
      </vt:variant>
      <vt:variant>
        <vt:lpwstr>http://farm3.static.flickr.com/2440/3703573037_cf4887bb97_o.jpg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監造技術服務案</dc:title>
  <dc:subject>監造計畫書</dc:subject>
  <dc:creator>Leroy</dc:creator>
  <cp:keywords/>
  <dc:description/>
  <cp:lastModifiedBy>phototroph</cp:lastModifiedBy>
  <cp:revision>4</cp:revision>
  <cp:lastPrinted>2025-05-26T12:14:00Z</cp:lastPrinted>
  <dcterms:created xsi:type="dcterms:W3CDTF">2026-02-05T08:33:00Z</dcterms:created>
  <dcterms:modified xsi:type="dcterms:W3CDTF">2026-02-06T01:58:00Z</dcterms:modified>
  <cp:category>服務建議書</cp:category>
</cp:coreProperties>
</file>